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95CC21" w14:textId="77777777" w:rsidR="002A0FFE" w:rsidRPr="00084655" w:rsidRDefault="002A0FFE" w:rsidP="002A0FFE">
      <w:pPr>
        <w:rPr>
          <w:sz w:val="82"/>
        </w:rPr>
      </w:pPr>
    </w:p>
    <w:p w14:paraId="3AC4D8B1" w14:textId="77777777" w:rsidR="002A0FFE" w:rsidRPr="004D7992" w:rsidRDefault="004D7992" w:rsidP="002A0FFE">
      <w:r>
        <w:rPr>
          <w:noProof/>
          <w:lang w:val="en-US"/>
        </w:rPr>
        <w:drawing>
          <wp:inline distT="0" distB="0" distL="0" distR="0" wp14:anchorId="5152A628" wp14:editId="6ABD367A">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9C34A9">
        <w:instrText>SPECCHIO</w:instrText>
      </w:r>
      <w:r w:rsidR="00BF457D" w:rsidRPr="004D7992">
        <w:fldChar w:fldCharType="end"/>
      </w:r>
      <w:r w:rsidR="00BF457D" w:rsidRPr="004D7992">
        <w:fldChar w:fldCharType="separate"/>
      </w:r>
      <w:bookmarkStart w:id="0" w:name="project"/>
      <w:r w:rsidR="009C34A9">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9C34A9">
        <w:rPr>
          <w:noProof/>
        </w:rPr>
        <w:t xml:space="preserve"> </w:t>
      </w:r>
      <w:r w:rsidR="00BF457D" w:rsidRPr="004D7992">
        <w:fldChar w:fldCharType="end"/>
      </w:r>
    </w:p>
    <w:p w14:paraId="2CB9DBD0" w14:textId="77777777"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9C34A9">
        <w:instrText>Tutorial</w:instrText>
      </w:r>
      <w:r w:rsidR="00BF457D">
        <w:fldChar w:fldCharType="end"/>
      </w:r>
      <w:r w:rsidR="00BF457D" w:rsidRPr="00084655">
        <w:fldChar w:fldCharType="separate"/>
      </w:r>
      <w:bookmarkStart w:id="2" w:name="DOC_TITLE"/>
      <w:r w:rsidR="009C34A9">
        <w:rPr>
          <w:noProof/>
        </w:rPr>
        <w:t>Tutorial</w:t>
      </w:r>
      <w:bookmarkEnd w:id="2"/>
      <w:r w:rsidR="00BF457D" w:rsidRPr="00084655">
        <w:fldChar w:fldCharType="end"/>
      </w:r>
      <w:r w:rsidR="006205A7">
        <w:fldChar w:fldCharType="begin"/>
      </w:r>
      <w:r w:rsidR="006205A7">
        <w:instrText xml:space="preserve"> REF DOC_TITLE \* MERGEFORMAT </w:instrText>
      </w:r>
      <w:r w:rsidR="006205A7">
        <w:fldChar w:fldCharType="separate"/>
      </w:r>
      <w:r w:rsidR="006205A7">
        <w:rPr>
          <w:noProof/>
        </w:rPr>
        <w:t>Tutorial</w:t>
      </w:r>
      <w:r w:rsidR="006205A7">
        <w:rPr>
          <w:noProof/>
        </w:rPr>
        <w:fldChar w:fldCharType="end"/>
      </w:r>
    </w:p>
    <w:p w14:paraId="71328869" w14:textId="77777777"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3AA819C8"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16361D">
        <w:fldChar w:fldCharType="begin"/>
      </w:r>
      <w:r w:rsidR="0016361D">
        <w:instrText>REF VQS</w:instrText>
      </w:r>
      <w:r w:rsidR="0016361D">
        <w:fldChar w:fldCharType="separate"/>
      </w:r>
      <w:r w:rsidR="006205A7">
        <w:rPr>
          <w:noProof/>
        </w:rPr>
        <w:t>3.2</w:t>
      </w:r>
      <w:r w:rsidR="0016361D">
        <w:rPr>
          <w:noProof/>
        </w:rPr>
        <w:fldChar w:fldCharType="end"/>
      </w:r>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CA697D">
        <w:instrText>3.2</w:instrText>
      </w:r>
      <w:r w:rsidR="00BF457D">
        <w:fldChar w:fldCharType="end"/>
      </w:r>
      <w:r w:rsidR="00BF457D" w:rsidRPr="00084655">
        <w:fldChar w:fldCharType="separate"/>
      </w:r>
      <w:bookmarkStart w:id="3" w:name="VQS"/>
      <w:r w:rsidR="00CA697D">
        <w:rPr>
          <w:noProof/>
        </w:rPr>
        <w:t>3.2</w:t>
      </w:r>
      <w:bookmarkEnd w:id="3"/>
      <w:r w:rsidR="00BF457D" w:rsidRPr="00084655">
        <w:fldChar w:fldCharType="end"/>
      </w:r>
    </w:p>
    <w:p w14:paraId="5DF1EE63" w14:textId="77777777"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9A3B0F">
        <w:instrText>11.06.2015</w:instrText>
      </w:r>
      <w:r w:rsidR="00BF457D">
        <w:fldChar w:fldCharType="end"/>
      </w:r>
      <w:r w:rsidR="00BF457D" w:rsidRPr="00084655">
        <w:fldChar w:fldCharType="separate"/>
      </w:r>
      <w:bookmarkStart w:id="4" w:name="DATE"/>
      <w:bookmarkStart w:id="5" w:name="DD"/>
      <w:r w:rsidR="009A3B0F">
        <w:rPr>
          <w:noProof/>
        </w:rPr>
        <w:t>11.06.2015</w:t>
      </w:r>
      <w:bookmarkEnd w:id="5"/>
      <w:bookmarkEnd w:id="4"/>
      <w:r w:rsidR="00BF457D" w:rsidRPr="00084655">
        <w:fldChar w:fldCharType="end"/>
      </w:r>
      <w:r w:rsidR="0016361D">
        <w:fldChar w:fldCharType="begin"/>
      </w:r>
      <w:r w:rsidR="0016361D">
        <w:instrText>REF DD</w:instrText>
      </w:r>
      <w:r w:rsidR="0016361D">
        <w:fldChar w:fldCharType="separate"/>
      </w:r>
      <w:r w:rsidR="006205A7">
        <w:rPr>
          <w:noProof/>
        </w:rPr>
        <w:t>11.06.2015</w:t>
      </w:r>
      <w:r w:rsidR="0016361D">
        <w:rPr>
          <w:noProof/>
        </w:rPr>
        <w:fldChar w:fldCharType="end"/>
      </w:r>
    </w:p>
    <w:p w14:paraId="255338EA" w14:textId="77777777"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9C34A9">
        <w:instrText>Approved</w:instrText>
      </w:r>
      <w:r w:rsidR="00BF457D">
        <w:fldChar w:fldCharType="end"/>
      </w:r>
      <w:r w:rsidR="00BF457D" w:rsidRPr="00084655">
        <w:fldChar w:fldCharType="separate"/>
      </w:r>
      <w:bookmarkStart w:id="6" w:name="SQS"/>
      <w:r w:rsidR="009C34A9">
        <w:rPr>
          <w:noProof/>
        </w:rPr>
        <w:t>Approved</w:t>
      </w:r>
      <w:bookmarkEnd w:id="6"/>
      <w:r w:rsidR="00BF457D" w:rsidRPr="00084655">
        <w:fldChar w:fldCharType="end"/>
      </w:r>
      <w:r w:rsidR="006205A7">
        <w:fldChar w:fldCharType="begin"/>
      </w:r>
      <w:r w:rsidR="006205A7">
        <w:instrText xml:space="preserve">REF SQS  \* MERGEFORMAT </w:instrText>
      </w:r>
      <w:r w:rsidR="006205A7">
        <w:fldChar w:fldCharType="separate"/>
      </w:r>
      <w:r w:rsidR="006205A7">
        <w:rPr>
          <w:noProof/>
        </w:rPr>
        <w:t>Approved</w:t>
      </w:r>
      <w:r w:rsidR="006205A7">
        <w:rPr>
          <w:noProof/>
        </w:rPr>
        <w:fldChar w:fldCharType="end"/>
      </w:r>
    </w:p>
    <w:p w14:paraId="04BB2089" w14:textId="77777777"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9C34A9">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9C34A9">
        <w:rPr>
          <w:noProof/>
        </w:rPr>
        <w:t>P. Roberts (Intersect), A. Hueni &amp; D. Kuekenbrink (Remote Sensing Laboratories, University of Zurich)</w:t>
      </w:r>
      <w:bookmarkEnd w:id="7"/>
      <w:r w:rsidR="00BF457D" w:rsidRPr="00084655">
        <w:fldChar w:fldCharType="end"/>
      </w:r>
      <w:r w:rsidR="006205A7">
        <w:fldChar w:fldCharType="begin"/>
      </w:r>
      <w:r w:rsidR="006205A7">
        <w:instrText xml:space="preserve">REF DOC_AUTHOR  \* MERGEFORMAT </w:instrText>
      </w:r>
      <w:r w:rsidR="006205A7">
        <w:fldChar w:fldCharType="separate"/>
      </w:r>
      <w:r w:rsidR="006205A7">
        <w:rPr>
          <w:noProof/>
        </w:rPr>
        <w:t>P. Roberts (Intersect), A. Hueni &amp; D. Kuekenbrink (Remote Sensing Laboratories, University of Zurich)</w:t>
      </w:r>
      <w:r w:rsidR="006205A7">
        <w:rPr>
          <w:noProof/>
        </w:rPr>
        <w:fldChar w:fldCharType="end"/>
      </w:r>
    </w:p>
    <w:p w14:paraId="19DBCBBD" w14:textId="77777777"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CA697D">
        <w:rPr>
          <w:noProof/>
        </w:rPr>
        <w:t>SPECCHIO_Tutorial.docx</w:t>
      </w:r>
      <w:r w:rsidR="00BF457D">
        <w:rPr>
          <w:noProof/>
        </w:rPr>
        <w:fldChar w:fldCharType="end"/>
      </w:r>
    </w:p>
    <w:p w14:paraId="2023CC55" w14:textId="77777777"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6205A7">
        <w:rPr>
          <w:noProof/>
        </w:rPr>
        <w:t>38</w:t>
      </w:r>
      <w:r w:rsidR="00BF457D">
        <w:rPr>
          <w:noProof/>
        </w:rPr>
        <w:fldChar w:fldCharType="end"/>
      </w:r>
    </w:p>
    <w:p w14:paraId="186294F9" w14:textId="77777777" w:rsidR="002A0FFE" w:rsidRPr="00084655" w:rsidRDefault="002A0FFE">
      <w:pPr>
        <w:pStyle w:val="Version"/>
        <w:tabs>
          <w:tab w:val="clear" w:pos="1701"/>
        </w:tabs>
      </w:pPr>
    </w:p>
    <w:p w14:paraId="18F9E1DC" w14:textId="77777777" w:rsidR="002A0FFE" w:rsidRPr="00084655" w:rsidRDefault="002A0FFE">
      <w:pPr>
        <w:pStyle w:val="Version"/>
        <w:tabs>
          <w:tab w:val="clear" w:pos="1701"/>
        </w:tabs>
        <w:ind w:left="1701" w:hanging="1701"/>
      </w:pPr>
      <w:r w:rsidRPr="00084655">
        <w:t>Classification:</w:t>
      </w:r>
      <w:r w:rsidRPr="00084655">
        <w:tab/>
      </w:r>
      <w:bookmarkStart w:id="8" w:name="_GoBack"/>
      <w:bookmarkEnd w:id="8"/>
      <w:r w:rsidR="00BF457D" w:rsidRPr="00084655">
        <w:fldChar w:fldCharType="begin"/>
      </w:r>
      <w:r w:rsidR="00567E0A">
        <w:instrText>SET</w:instrText>
      </w:r>
      <w:r w:rsidRPr="00084655">
        <w:instrText xml:space="preserve"> CLASSIFICATION </w:instrText>
      </w:r>
      <w:r w:rsidR="00BF457D" w:rsidRPr="00084655">
        <w:fldChar w:fldCharType="end"/>
      </w:r>
    </w:p>
    <w:p w14:paraId="455A80C0" w14:textId="77777777"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9C34A9">
        <w:instrText>SPECCHIO Users</w:instrText>
      </w:r>
      <w:r w:rsidR="00BF457D">
        <w:fldChar w:fldCharType="end"/>
      </w:r>
      <w:r w:rsidR="00BF457D" w:rsidRPr="00084655">
        <w:fldChar w:fldCharType="separate"/>
      </w:r>
      <w:bookmarkStart w:id="9" w:name="DISTRIBUTION"/>
      <w:r w:rsidR="009C34A9">
        <w:rPr>
          <w:noProof/>
        </w:rPr>
        <w:t>SPECCHIO Users</w:t>
      </w:r>
      <w:bookmarkEnd w:id="9"/>
      <w:r w:rsidR="00BF457D" w:rsidRPr="00084655">
        <w:fldChar w:fldCharType="end"/>
      </w:r>
      <w:r w:rsidR="006205A7">
        <w:fldChar w:fldCharType="begin"/>
      </w:r>
      <w:r w:rsidR="006205A7">
        <w:instrText xml:space="preserve">REF DISTRIBUTION  \* MERGEFORMAT </w:instrText>
      </w:r>
      <w:r w:rsidR="006205A7">
        <w:fldChar w:fldCharType="separate"/>
      </w:r>
      <w:r w:rsidR="006205A7">
        <w:rPr>
          <w:noProof/>
        </w:rPr>
        <w:t>SPECCHIO Users</w:t>
      </w:r>
      <w:r w:rsidR="006205A7">
        <w:rPr>
          <w:noProof/>
        </w:rPr>
        <w:fldChar w:fldCharType="end"/>
      </w:r>
    </w:p>
    <w:p w14:paraId="3C0A18B2" w14:textId="77777777" w:rsidR="00522234" w:rsidRDefault="002A0FFE" w:rsidP="00522234">
      <w:pPr>
        <w:pStyle w:val="Version"/>
        <w:ind w:left="1701" w:hanging="1701"/>
      </w:pPr>
      <w:r w:rsidRPr="00084655">
        <w:tab/>
      </w:r>
      <w:r w:rsidRPr="00084655">
        <w:tab/>
      </w:r>
    </w:p>
    <w:p w14:paraId="6A62416C" w14:textId="77777777" w:rsidR="00522234" w:rsidRDefault="00522234" w:rsidP="00522234">
      <w:pPr>
        <w:pStyle w:val="Version"/>
        <w:ind w:left="1701" w:hanging="1701"/>
      </w:pPr>
    </w:p>
    <w:p w14:paraId="5674C77E" w14:textId="77777777" w:rsidR="00522234" w:rsidRDefault="00522234" w:rsidP="00522234">
      <w:pPr>
        <w:pStyle w:val="Version"/>
        <w:ind w:left="1701" w:hanging="1701"/>
      </w:pPr>
    </w:p>
    <w:p w14:paraId="5915FEE5" w14:textId="77777777" w:rsidR="00522234" w:rsidRDefault="00522234" w:rsidP="00522234">
      <w:pPr>
        <w:pStyle w:val="Version"/>
        <w:ind w:left="1701" w:hanging="1701"/>
      </w:pPr>
    </w:p>
    <w:p w14:paraId="3BE07407" w14:textId="77777777" w:rsidR="00522234" w:rsidRDefault="00522234" w:rsidP="00522234">
      <w:pPr>
        <w:pStyle w:val="Version"/>
        <w:ind w:left="1701" w:hanging="1701"/>
      </w:pPr>
    </w:p>
    <w:p w14:paraId="2CD00C68" w14:textId="77777777" w:rsidR="00522234" w:rsidRDefault="00522234" w:rsidP="00871DD0">
      <w:pPr>
        <w:pStyle w:val="Version"/>
      </w:pPr>
    </w:p>
    <w:p w14:paraId="4478BFC8" w14:textId="77777777" w:rsidR="002A0FFE" w:rsidRPr="00084655" w:rsidRDefault="00871DD0" w:rsidP="00522234">
      <w:pPr>
        <w:pStyle w:val="Version"/>
        <w:ind w:left="1701" w:hanging="1701"/>
        <w:jc w:val="center"/>
      </w:pPr>
      <w:r>
        <w:rPr>
          <w:noProof/>
          <w:lang w:val="en-US"/>
        </w:rPr>
        <w:drawing>
          <wp:inline distT="0" distB="0" distL="0" distR="0" wp14:anchorId="77DFE060" wp14:editId="62AFBEF4">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676238DD" w14:textId="77777777" w:rsidR="002A0FFE" w:rsidRDefault="002A0FFE" w:rsidP="0080641E">
      <w:pPr>
        <w:pStyle w:val="HeadingUnnumbered"/>
      </w:pPr>
      <w:bookmarkStart w:id="10" w:name="_Toc355280327"/>
      <w:bookmarkStart w:id="11" w:name="_Toc295650988"/>
      <w:r w:rsidRPr="00067105">
        <w:lastRenderedPageBreak/>
        <w:t>Table of Contents</w:t>
      </w:r>
      <w:bookmarkEnd w:id="10"/>
      <w:bookmarkEnd w:id="11"/>
    </w:p>
    <w:bookmarkStart w:id="12" w:name="_Toc356279529"/>
    <w:p w14:paraId="5295EA1A" w14:textId="77777777" w:rsidR="00CA697D" w:rsidRDefault="00BF457D">
      <w:pPr>
        <w:pStyle w:val="TOC1"/>
        <w:rPr>
          <w:rFonts w:asciiTheme="minorHAnsi" w:eastAsiaTheme="minorEastAsia" w:hAnsiTheme="minorHAnsi" w:cstheme="minorBidi"/>
          <w:b w:val="0"/>
          <w:noProof/>
          <w:lang w:val="en-US" w:eastAsia="ja-JP"/>
        </w:rPr>
      </w:pPr>
      <w:r w:rsidRPr="00084655">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084655">
        <w:rPr>
          <w:b w:val="0"/>
        </w:rPr>
        <w:fldChar w:fldCharType="separate"/>
      </w:r>
      <w:r w:rsidR="00CA697D">
        <w:rPr>
          <w:noProof/>
        </w:rPr>
        <w:t>Table of Contents</w:t>
      </w:r>
      <w:r w:rsidR="00CA697D">
        <w:rPr>
          <w:noProof/>
        </w:rPr>
        <w:tab/>
      </w:r>
      <w:r w:rsidR="00CA697D">
        <w:rPr>
          <w:noProof/>
        </w:rPr>
        <w:fldChar w:fldCharType="begin"/>
      </w:r>
      <w:r w:rsidR="00CA697D">
        <w:rPr>
          <w:noProof/>
        </w:rPr>
        <w:instrText xml:space="preserve"> PAGEREF _Toc295650988 \h </w:instrText>
      </w:r>
      <w:r w:rsidR="00CA697D">
        <w:rPr>
          <w:noProof/>
        </w:rPr>
      </w:r>
      <w:r w:rsidR="00CA697D">
        <w:rPr>
          <w:noProof/>
        </w:rPr>
        <w:fldChar w:fldCharType="separate"/>
      </w:r>
      <w:r w:rsidR="006205A7">
        <w:rPr>
          <w:noProof/>
        </w:rPr>
        <w:t>2</w:t>
      </w:r>
      <w:r w:rsidR="00CA697D">
        <w:rPr>
          <w:noProof/>
        </w:rPr>
        <w:fldChar w:fldCharType="end"/>
      </w:r>
    </w:p>
    <w:p w14:paraId="5C42D49D"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1</w:t>
      </w:r>
      <w:r>
        <w:rPr>
          <w:rFonts w:asciiTheme="minorHAnsi" w:eastAsiaTheme="minorEastAsia" w:hAnsiTheme="minorHAnsi" w:cstheme="minorBidi"/>
          <w:b w:val="0"/>
          <w:noProof/>
          <w:lang w:val="en-US" w:eastAsia="ja-JP"/>
        </w:rPr>
        <w:tab/>
      </w:r>
      <w:r>
        <w:rPr>
          <w:noProof/>
        </w:rPr>
        <w:t>Introduction</w:t>
      </w:r>
      <w:r>
        <w:rPr>
          <w:noProof/>
        </w:rPr>
        <w:tab/>
      </w:r>
      <w:r>
        <w:rPr>
          <w:noProof/>
        </w:rPr>
        <w:fldChar w:fldCharType="begin"/>
      </w:r>
      <w:r>
        <w:rPr>
          <w:noProof/>
        </w:rPr>
        <w:instrText xml:space="preserve"> PAGEREF _Toc295650989 \h </w:instrText>
      </w:r>
      <w:r>
        <w:rPr>
          <w:noProof/>
        </w:rPr>
      </w:r>
      <w:r>
        <w:rPr>
          <w:noProof/>
        </w:rPr>
        <w:fldChar w:fldCharType="separate"/>
      </w:r>
      <w:r w:rsidR="006205A7">
        <w:rPr>
          <w:noProof/>
        </w:rPr>
        <w:t>3</w:t>
      </w:r>
      <w:r>
        <w:rPr>
          <w:noProof/>
        </w:rPr>
        <w:fldChar w:fldCharType="end"/>
      </w:r>
    </w:p>
    <w:p w14:paraId="0AE37DD4"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1.1</w:t>
      </w:r>
      <w:r>
        <w:rPr>
          <w:rFonts w:asciiTheme="minorHAnsi" w:eastAsiaTheme="minorEastAsia" w:hAnsiTheme="minorHAnsi" w:cstheme="minorBidi"/>
          <w:noProof/>
          <w:sz w:val="24"/>
          <w:lang w:val="en-US" w:eastAsia="ja-JP"/>
        </w:rPr>
        <w:tab/>
      </w:r>
      <w:r>
        <w:rPr>
          <w:noProof/>
        </w:rPr>
        <w:t>Document scope</w:t>
      </w:r>
      <w:r>
        <w:rPr>
          <w:noProof/>
        </w:rPr>
        <w:tab/>
      </w:r>
      <w:r>
        <w:rPr>
          <w:noProof/>
        </w:rPr>
        <w:fldChar w:fldCharType="begin"/>
      </w:r>
      <w:r>
        <w:rPr>
          <w:noProof/>
        </w:rPr>
        <w:instrText xml:space="preserve"> PAGEREF _Toc295650990 \h </w:instrText>
      </w:r>
      <w:r>
        <w:rPr>
          <w:noProof/>
        </w:rPr>
      </w:r>
      <w:r>
        <w:rPr>
          <w:noProof/>
        </w:rPr>
        <w:fldChar w:fldCharType="separate"/>
      </w:r>
      <w:r w:rsidR="006205A7">
        <w:rPr>
          <w:noProof/>
        </w:rPr>
        <w:t>3</w:t>
      </w:r>
      <w:r>
        <w:rPr>
          <w:noProof/>
        </w:rPr>
        <w:fldChar w:fldCharType="end"/>
      </w:r>
    </w:p>
    <w:p w14:paraId="545EEBFB"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1.2</w:t>
      </w:r>
      <w:r>
        <w:rPr>
          <w:rFonts w:asciiTheme="minorHAnsi" w:eastAsiaTheme="minorEastAsia" w:hAnsiTheme="minorHAnsi" w:cstheme="minorBidi"/>
          <w:noProof/>
          <w:sz w:val="24"/>
          <w:lang w:val="en-US" w:eastAsia="ja-JP"/>
        </w:rPr>
        <w:tab/>
      </w:r>
      <w:r>
        <w:rPr>
          <w:noProof/>
        </w:rPr>
        <w:t>Intended Audience</w:t>
      </w:r>
      <w:r>
        <w:rPr>
          <w:noProof/>
        </w:rPr>
        <w:tab/>
      </w:r>
      <w:r>
        <w:rPr>
          <w:noProof/>
        </w:rPr>
        <w:fldChar w:fldCharType="begin"/>
      </w:r>
      <w:r>
        <w:rPr>
          <w:noProof/>
        </w:rPr>
        <w:instrText xml:space="preserve"> PAGEREF _Toc295650991 \h </w:instrText>
      </w:r>
      <w:r>
        <w:rPr>
          <w:noProof/>
        </w:rPr>
      </w:r>
      <w:r>
        <w:rPr>
          <w:noProof/>
        </w:rPr>
        <w:fldChar w:fldCharType="separate"/>
      </w:r>
      <w:r w:rsidR="006205A7">
        <w:rPr>
          <w:noProof/>
        </w:rPr>
        <w:t>3</w:t>
      </w:r>
      <w:r>
        <w:rPr>
          <w:noProof/>
        </w:rPr>
        <w:fldChar w:fldCharType="end"/>
      </w:r>
    </w:p>
    <w:p w14:paraId="588FDE57"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1.3</w:t>
      </w:r>
      <w:r>
        <w:rPr>
          <w:rFonts w:asciiTheme="minorHAnsi" w:eastAsiaTheme="minorEastAsia" w:hAnsiTheme="minorHAnsi" w:cstheme="minorBidi"/>
          <w:noProof/>
          <w:sz w:val="24"/>
          <w:lang w:val="en-US" w:eastAsia="ja-JP"/>
        </w:rPr>
        <w:tab/>
      </w:r>
      <w:r>
        <w:rPr>
          <w:noProof/>
        </w:rPr>
        <w:t>Copyright and licensing</w:t>
      </w:r>
      <w:r>
        <w:rPr>
          <w:noProof/>
        </w:rPr>
        <w:tab/>
      </w:r>
      <w:r>
        <w:rPr>
          <w:noProof/>
        </w:rPr>
        <w:fldChar w:fldCharType="begin"/>
      </w:r>
      <w:r>
        <w:rPr>
          <w:noProof/>
        </w:rPr>
        <w:instrText xml:space="preserve"> PAGEREF _Toc295650992 \h </w:instrText>
      </w:r>
      <w:r>
        <w:rPr>
          <w:noProof/>
        </w:rPr>
      </w:r>
      <w:r>
        <w:rPr>
          <w:noProof/>
        </w:rPr>
        <w:fldChar w:fldCharType="separate"/>
      </w:r>
      <w:r w:rsidR="006205A7">
        <w:rPr>
          <w:noProof/>
        </w:rPr>
        <w:t>3</w:t>
      </w:r>
      <w:r>
        <w:rPr>
          <w:noProof/>
        </w:rPr>
        <w:fldChar w:fldCharType="end"/>
      </w:r>
    </w:p>
    <w:p w14:paraId="22518780"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1.4</w:t>
      </w:r>
      <w:r>
        <w:rPr>
          <w:rFonts w:asciiTheme="minorHAnsi" w:eastAsiaTheme="minorEastAsia" w:hAnsiTheme="minorHAnsi" w:cstheme="minorBidi"/>
          <w:noProof/>
          <w:sz w:val="24"/>
          <w:lang w:val="en-US" w:eastAsia="ja-JP"/>
        </w:rPr>
        <w:tab/>
      </w:r>
      <w:r>
        <w:rPr>
          <w:noProof/>
        </w:rPr>
        <w:t>For Further Information</w:t>
      </w:r>
      <w:r>
        <w:rPr>
          <w:noProof/>
        </w:rPr>
        <w:tab/>
      </w:r>
      <w:r>
        <w:rPr>
          <w:noProof/>
        </w:rPr>
        <w:fldChar w:fldCharType="begin"/>
      </w:r>
      <w:r>
        <w:rPr>
          <w:noProof/>
        </w:rPr>
        <w:instrText xml:space="preserve"> PAGEREF _Toc295650993 \h </w:instrText>
      </w:r>
      <w:r>
        <w:rPr>
          <w:noProof/>
        </w:rPr>
      </w:r>
      <w:r>
        <w:rPr>
          <w:noProof/>
        </w:rPr>
        <w:fldChar w:fldCharType="separate"/>
      </w:r>
      <w:r w:rsidR="006205A7">
        <w:rPr>
          <w:noProof/>
        </w:rPr>
        <w:t>3</w:t>
      </w:r>
      <w:r>
        <w:rPr>
          <w:noProof/>
        </w:rPr>
        <w:fldChar w:fldCharType="end"/>
      </w:r>
    </w:p>
    <w:p w14:paraId="2CC7EF73"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2</w:t>
      </w:r>
      <w:r>
        <w:rPr>
          <w:rFonts w:asciiTheme="minorHAnsi" w:eastAsiaTheme="minorEastAsia" w:hAnsiTheme="minorHAnsi" w:cstheme="minorBidi"/>
          <w:b w:val="0"/>
          <w:noProof/>
          <w:lang w:val="en-US" w:eastAsia="ja-JP"/>
        </w:rPr>
        <w:tab/>
      </w:r>
      <w:r>
        <w:rPr>
          <w:noProof/>
        </w:rPr>
        <w:t>Overview</w:t>
      </w:r>
      <w:r>
        <w:rPr>
          <w:noProof/>
        </w:rPr>
        <w:tab/>
      </w:r>
      <w:r>
        <w:rPr>
          <w:noProof/>
        </w:rPr>
        <w:fldChar w:fldCharType="begin"/>
      </w:r>
      <w:r>
        <w:rPr>
          <w:noProof/>
        </w:rPr>
        <w:instrText xml:space="preserve"> PAGEREF _Toc295650994 \h </w:instrText>
      </w:r>
      <w:r>
        <w:rPr>
          <w:noProof/>
        </w:rPr>
      </w:r>
      <w:r>
        <w:rPr>
          <w:noProof/>
        </w:rPr>
        <w:fldChar w:fldCharType="separate"/>
      </w:r>
      <w:r w:rsidR="006205A7">
        <w:rPr>
          <w:noProof/>
        </w:rPr>
        <w:t>4</w:t>
      </w:r>
      <w:r>
        <w:rPr>
          <w:noProof/>
        </w:rPr>
        <w:fldChar w:fldCharType="end"/>
      </w:r>
    </w:p>
    <w:p w14:paraId="0D39E03A"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3</w:t>
      </w:r>
      <w:r>
        <w:rPr>
          <w:rFonts w:asciiTheme="minorHAnsi" w:eastAsiaTheme="minorEastAsia" w:hAnsiTheme="minorHAnsi" w:cstheme="minorBidi"/>
          <w:b w:val="0"/>
          <w:noProof/>
          <w:lang w:val="en-US" w:eastAsia="ja-JP"/>
        </w:rPr>
        <w:tab/>
      </w:r>
      <w:r>
        <w:rPr>
          <w:noProof/>
        </w:rPr>
        <w:t>SPECCHIO Online Test Database</w:t>
      </w:r>
      <w:r>
        <w:rPr>
          <w:noProof/>
        </w:rPr>
        <w:tab/>
      </w:r>
      <w:r>
        <w:rPr>
          <w:noProof/>
        </w:rPr>
        <w:fldChar w:fldCharType="begin"/>
      </w:r>
      <w:r>
        <w:rPr>
          <w:noProof/>
        </w:rPr>
        <w:instrText xml:space="preserve"> PAGEREF _Toc295650995 \h </w:instrText>
      </w:r>
      <w:r>
        <w:rPr>
          <w:noProof/>
        </w:rPr>
      </w:r>
      <w:r>
        <w:rPr>
          <w:noProof/>
        </w:rPr>
        <w:fldChar w:fldCharType="separate"/>
      </w:r>
      <w:r w:rsidR="006205A7">
        <w:rPr>
          <w:noProof/>
        </w:rPr>
        <w:t>5</w:t>
      </w:r>
      <w:r>
        <w:rPr>
          <w:noProof/>
        </w:rPr>
        <w:fldChar w:fldCharType="end"/>
      </w:r>
    </w:p>
    <w:p w14:paraId="005BD58F"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Creating Campaigns on the Test Database</w:t>
      </w:r>
      <w:r>
        <w:rPr>
          <w:noProof/>
        </w:rPr>
        <w:tab/>
      </w:r>
      <w:r>
        <w:rPr>
          <w:noProof/>
        </w:rPr>
        <w:fldChar w:fldCharType="begin"/>
      </w:r>
      <w:r>
        <w:rPr>
          <w:noProof/>
        </w:rPr>
        <w:instrText xml:space="preserve"> PAGEREF _Toc295650996 \h </w:instrText>
      </w:r>
      <w:r>
        <w:rPr>
          <w:noProof/>
        </w:rPr>
      </w:r>
      <w:r>
        <w:rPr>
          <w:noProof/>
        </w:rPr>
        <w:fldChar w:fldCharType="separate"/>
      </w:r>
      <w:r w:rsidR="006205A7">
        <w:rPr>
          <w:noProof/>
        </w:rPr>
        <w:t>5</w:t>
      </w:r>
      <w:r>
        <w:rPr>
          <w:noProof/>
        </w:rPr>
        <w:fldChar w:fldCharType="end"/>
      </w:r>
    </w:p>
    <w:p w14:paraId="5E1C832C"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Downloading Test Data Sets</w:t>
      </w:r>
      <w:r>
        <w:rPr>
          <w:noProof/>
        </w:rPr>
        <w:tab/>
      </w:r>
      <w:r>
        <w:rPr>
          <w:noProof/>
        </w:rPr>
        <w:fldChar w:fldCharType="begin"/>
      </w:r>
      <w:r>
        <w:rPr>
          <w:noProof/>
        </w:rPr>
        <w:instrText xml:space="preserve"> PAGEREF _Toc295650997 \h </w:instrText>
      </w:r>
      <w:r>
        <w:rPr>
          <w:noProof/>
        </w:rPr>
      </w:r>
      <w:r>
        <w:rPr>
          <w:noProof/>
        </w:rPr>
        <w:fldChar w:fldCharType="separate"/>
      </w:r>
      <w:r w:rsidR="006205A7">
        <w:rPr>
          <w:noProof/>
        </w:rPr>
        <w:t>5</w:t>
      </w:r>
      <w:r>
        <w:rPr>
          <w:noProof/>
        </w:rPr>
        <w:fldChar w:fldCharType="end"/>
      </w:r>
    </w:p>
    <w:p w14:paraId="06E11FFB"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4</w:t>
      </w:r>
      <w:r>
        <w:rPr>
          <w:rFonts w:asciiTheme="minorHAnsi" w:eastAsiaTheme="minorEastAsia" w:hAnsiTheme="minorHAnsi" w:cstheme="minorBidi"/>
          <w:b w:val="0"/>
          <w:noProof/>
          <w:lang w:val="en-US" w:eastAsia="ja-JP"/>
        </w:rPr>
        <w:tab/>
      </w:r>
      <w:r>
        <w:rPr>
          <w:noProof/>
        </w:rPr>
        <w:t>Part 1: Loading, Editing and Retrieving Data</w:t>
      </w:r>
      <w:r>
        <w:rPr>
          <w:noProof/>
        </w:rPr>
        <w:tab/>
      </w:r>
      <w:r>
        <w:rPr>
          <w:noProof/>
        </w:rPr>
        <w:fldChar w:fldCharType="begin"/>
      </w:r>
      <w:r>
        <w:rPr>
          <w:noProof/>
        </w:rPr>
        <w:instrText xml:space="preserve"> PAGEREF _Toc295650998 \h </w:instrText>
      </w:r>
      <w:r>
        <w:rPr>
          <w:noProof/>
        </w:rPr>
      </w:r>
      <w:r>
        <w:rPr>
          <w:noProof/>
        </w:rPr>
        <w:fldChar w:fldCharType="separate"/>
      </w:r>
      <w:r w:rsidR="006205A7">
        <w:rPr>
          <w:noProof/>
        </w:rPr>
        <w:t>7</w:t>
      </w:r>
      <w:r>
        <w:rPr>
          <w:noProof/>
        </w:rPr>
        <w:fldChar w:fldCharType="end"/>
      </w:r>
    </w:p>
    <w:p w14:paraId="05949EC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4.1</w:t>
      </w:r>
      <w:r>
        <w:rPr>
          <w:rFonts w:asciiTheme="minorHAnsi" w:eastAsiaTheme="minorEastAsia" w:hAnsiTheme="minorHAnsi" w:cstheme="minorBidi"/>
          <w:noProof/>
          <w:sz w:val="24"/>
          <w:lang w:val="en-US" w:eastAsia="ja-JP"/>
        </w:rPr>
        <w:tab/>
      </w:r>
      <w:r>
        <w:rPr>
          <w:noProof/>
        </w:rPr>
        <w:t>Examine the Folder and File Structure</w:t>
      </w:r>
      <w:r>
        <w:rPr>
          <w:noProof/>
        </w:rPr>
        <w:tab/>
      </w:r>
      <w:r>
        <w:rPr>
          <w:noProof/>
        </w:rPr>
        <w:fldChar w:fldCharType="begin"/>
      </w:r>
      <w:r>
        <w:rPr>
          <w:noProof/>
        </w:rPr>
        <w:instrText xml:space="preserve"> PAGEREF _Toc295650999 \h </w:instrText>
      </w:r>
      <w:r>
        <w:rPr>
          <w:noProof/>
        </w:rPr>
      </w:r>
      <w:r>
        <w:rPr>
          <w:noProof/>
        </w:rPr>
        <w:fldChar w:fldCharType="separate"/>
      </w:r>
      <w:r w:rsidR="006205A7">
        <w:rPr>
          <w:noProof/>
        </w:rPr>
        <w:t>7</w:t>
      </w:r>
      <w:r>
        <w:rPr>
          <w:noProof/>
        </w:rPr>
        <w:fldChar w:fldCharType="end"/>
      </w:r>
    </w:p>
    <w:p w14:paraId="319AF8ED" w14:textId="77777777" w:rsidR="00CA697D" w:rsidRDefault="00CA697D">
      <w:pPr>
        <w:pStyle w:val="TOC3"/>
        <w:tabs>
          <w:tab w:val="left" w:pos="953"/>
        </w:tabs>
        <w:rPr>
          <w:rFonts w:asciiTheme="minorHAnsi" w:eastAsiaTheme="minorEastAsia" w:hAnsiTheme="minorHAnsi" w:cstheme="minorBidi"/>
          <w:noProof/>
          <w:sz w:val="24"/>
          <w:lang w:val="en-US" w:eastAsia="ja-JP"/>
        </w:rPr>
      </w:pPr>
      <w:r>
        <w:rPr>
          <w:noProof/>
        </w:rPr>
        <w:t>4.1.1</w:t>
      </w:r>
      <w:r>
        <w:rPr>
          <w:rFonts w:asciiTheme="minorHAnsi" w:eastAsiaTheme="minorEastAsia" w:hAnsiTheme="minorHAnsi" w:cstheme="minorBidi"/>
          <w:noProof/>
          <w:sz w:val="24"/>
          <w:lang w:val="en-US" w:eastAsia="ja-JP"/>
        </w:rPr>
        <w:tab/>
      </w:r>
      <w:r>
        <w:rPr>
          <w:noProof/>
        </w:rPr>
        <w:t>Example Structure 1</w:t>
      </w:r>
      <w:r>
        <w:rPr>
          <w:noProof/>
        </w:rPr>
        <w:tab/>
      </w:r>
      <w:r>
        <w:rPr>
          <w:noProof/>
        </w:rPr>
        <w:fldChar w:fldCharType="begin"/>
      </w:r>
      <w:r>
        <w:rPr>
          <w:noProof/>
        </w:rPr>
        <w:instrText xml:space="preserve"> PAGEREF _Toc295651000 \h </w:instrText>
      </w:r>
      <w:r>
        <w:rPr>
          <w:noProof/>
        </w:rPr>
      </w:r>
      <w:r>
        <w:rPr>
          <w:noProof/>
        </w:rPr>
        <w:fldChar w:fldCharType="separate"/>
      </w:r>
      <w:r w:rsidR="006205A7">
        <w:rPr>
          <w:noProof/>
        </w:rPr>
        <w:t>7</w:t>
      </w:r>
      <w:r>
        <w:rPr>
          <w:noProof/>
        </w:rPr>
        <w:fldChar w:fldCharType="end"/>
      </w:r>
    </w:p>
    <w:p w14:paraId="214C7963" w14:textId="77777777" w:rsidR="00CA697D" w:rsidRDefault="00CA697D">
      <w:pPr>
        <w:pStyle w:val="TOC3"/>
        <w:tabs>
          <w:tab w:val="left" w:pos="953"/>
        </w:tabs>
        <w:rPr>
          <w:rFonts w:asciiTheme="minorHAnsi" w:eastAsiaTheme="minorEastAsia" w:hAnsiTheme="minorHAnsi" w:cstheme="minorBidi"/>
          <w:noProof/>
          <w:sz w:val="24"/>
          <w:lang w:val="en-US" w:eastAsia="ja-JP"/>
        </w:rPr>
      </w:pPr>
      <w:r>
        <w:rPr>
          <w:noProof/>
        </w:rPr>
        <w:t>4.1.2</w:t>
      </w:r>
      <w:r>
        <w:rPr>
          <w:rFonts w:asciiTheme="minorHAnsi" w:eastAsiaTheme="minorEastAsia" w:hAnsiTheme="minorHAnsi" w:cstheme="minorBidi"/>
          <w:noProof/>
          <w:sz w:val="24"/>
          <w:lang w:val="en-US" w:eastAsia="ja-JP"/>
        </w:rPr>
        <w:tab/>
      </w:r>
      <w:r>
        <w:rPr>
          <w:noProof/>
        </w:rPr>
        <w:t>Example for Reference and Target Spectra</w:t>
      </w:r>
      <w:r>
        <w:rPr>
          <w:noProof/>
        </w:rPr>
        <w:tab/>
      </w:r>
      <w:r>
        <w:rPr>
          <w:noProof/>
        </w:rPr>
        <w:fldChar w:fldCharType="begin"/>
      </w:r>
      <w:r>
        <w:rPr>
          <w:noProof/>
        </w:rPr>
        <w:instrText xml:space="preserve"> PAGEREF _Toc295651001 \h </w:instrText>
      </w:r>
      <w:r>
        <w:rPr>
          <w:noProof/>
        </w:rPr>
      </w:r>
      <w:r>
        <w:rPr>
          <w:noProof/>
        </w:rPr>
        <w:fldChar w:fldCharType="separate"/>
      </w:r>
      <w:r w:rsidR="006205A7">
        <w:rPr>
          <w:noProof/>
        </w:rPr>
        <w:t>8</w:t>
      </w:r>
      <w:r>
        <w:rPr>
          <w:noProof/>
        </w:rPr>
        <w:fldChar w:fldCharType="end"/>
      </w:r>
    </w:p>
    <w:p w14:paraId="0DD983EA"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4.2</w:t>
      </w:r>
      <w:r>
        <w:rPr>
          <w:rFonts w:asciiTheme="minorHAnsi" w:eastAsiaTheme="minorEastAsia" w:hAnsiTheme="minorHAnsi" w:cstheme="minorBidi"/>
          <w:noProof/>
          <w:sz w:val="24"/>
          <w:lang w:val="en-US" w:eastAsia="ja-JP"/>
        </w:rPr>
        <w:tab/>
      </w:r>
      <w:r>
        <w:rPr>
          <w:noProof/>
        </w:rPr>
        <w:t>Creating a new Campaign and Loading the Spectra</w:t>
      </w:r>
      <w:r>
        <w:rPr>
          <w:noProof/>
        </w:rPr>
        <w:tab/>
      </w:r>
      <w:r>
        <w:rPr>
          <w:noProof/>
        </w:rPr>
        <w:fldChar w:fldCharType="begin"/>
      </w:r>
      <w:r>
        <w:rPr>
          <w:noProof/>
        </w:rPr>
        <w:instrText xml:space="preserve"> PAGEREF _Toc295651002 \h </w:instrText>
      </w:r>
      <w:r>
        <w:rPr>
          <w:noProof/>
        </w:rPr>
      </w:r>
      <w:r>
        <w:rPr>
          <w:noProof/>
        </w:rPr>
        <w:fldChar w:fldCharType="separate"/>
      </w:r>
      <w:r w:rsidR="006205A7">
        <w:rPr>
          <w:noProof/>
        </w:rPr>
        <w:t>9</w:t>
      </w:r>
      <w:r>
        <w:rPr>
          <w:noProof/>
        </w:rPr>
        <w:fldChar w:fldCharType="end"/>
      </w:r>
    </w:p>
    <w:p w14:paraId="6CA65D48"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4.3</w:t>
      </w:r>
      <w:r>
        <w:rPr>
          <w:rFonts w:asciiTheme="minorHAnsi" w:eastAsiaTheme="minorEastAsia" w:hAnsiTheme="minorHAnsi" w:cstheme="minorBidi"/>
          <w:noProof/>
          <w:sz w:val="24"/>
          <w:lang w:val="en-US" w:eastAsia="ja-JP"/>
        </w:rPr>
        <w:tab/>
      </w:r>
      <w:r>
        <w:rPr>
          <w:noProof/>
        </w:rPr>
        <w:t>Get to Know Your Data</w:t>
      </w:r>
      <w:r>
        <w:rPr>
          <w:noProof/>
        </w:rPr>
        <w:tab/>
      </w:r>
      <w:r>
        <w:rPr>
          <w:noProof/>
        </w:rPr>
        <w:fldChar w:fldCharType="begin"/>
      </w:r>
      <w:r>
        <w:rPr>
          <w:noProof/>
        </w:rPr>
        <w:instrText xml:space="preserve"> PAGEREF _Toc295651003 \h </w:instrText>
      </w:r>
      <w:r>
        <w:rPr>
          <w:noProof/>
        </w:rPr>
      </w:r>
      <w:r>
        <w:rPr>
          <w:noProof/>
        </w:rPr>
        <w:fldChar w:fldCharType="separate"/>
      </w:r>
      <w:r w:rsidR="006205A7">
        <w:rPr>
          <w:noProof/>
        </w:rPr>
        <w:t>10</w:t>
      </w:r>
      <w:r>
        <w:rPr>
          <w:noProof/>
        </w:rPr>
        <w:fldChar w:fldCharType="end"/>
      </w:r>
    </w:p>
    <w:p w14:paraId="4555729D"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4.4</w:t>
      </w:r>
      <w:r>
        <w:rPr>
          <w:rFonts w:asciiTheme="minorHAnsi" w:eastAsiaTheme="minorEastAsia" w:hAnsiTheme="minorHAnsi" w:cstheme="minorBidi"/>
          <w:noProof/>
          <w:sz w:val="24"/>
          <w:lang w:val="en-US" w:eastAsia="ja-JP"/>
        </w:rPr>
        <w:tab/>
      </w:r>
      <w:r>
        <w:rPr>
          <w:noProof/>
        </w:rPr>
        <w:t>Exporting Data to CSV</w:t>
      </w:r>
      <w:r>
        <w:rPr>
          <w:noProof/>
        </w:rPr>
        <w:tab/>
      </w:r>
      <w:r>
        <w:rPr>
          <w:noProof/>
        </w:rPr>
        <w:fldChar w:fldCharType="begin"/>
      </w:r>
      <w:r>
        <w:rPr>
          <w:noProof/>
        </w:rPr>
        <w:instrText xml:space="preserve"> PAGEREF _Toc295651004 \h </w:instrText>
      </w:r>
      <w:r>
        <w:rPr>
          <w:noProof/>
        </w:rPr>
      </w:r>
      <w:r>
        <w:rPr>
          <w:noProof/>
        </w:rPr>
        <w:fldChar w:fldCharType="separate"/>
      </w:r>
      <w:r w:rsidR="006205A7">
        <w:rPr>
          <w:noProof/>
        </w:rPr>
        <w:t>12</w:t>
      </w:r>
      <w:r>
        <w:rPr>
          <w:noProof/>
        </w:rPr>
        <w:fldChar w:fldCharType="end"/>
      </w:r>
    </w:p>
    <w:p w14:paraId="7A1ADAC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4.5</w:t>
      </w:r>
      <w:r>
        <w:rPr>
          <w:rFonts w:asciiTheme="minorHAnsi" w:eastAsiaTheme="minorEastAsia" w:hAnsiTheme="minorHAnsi" w:cstheme="minorBidi"/>
          <w:noProof/>
          <w:sz w:val="24"/>
          <w:lang w:val="en-US" w:eastAsia="ja-JP"/>
        </w:rPr>
        <w:tab/>
      </w:r>
      <w:r>
        <w:rPr>
          <w:noProof/>
        </w:rPr>
        <w:t>Exporting Data to ENVI Spectral Libraries</w:t>
      </w:r>
      <w:r>
        <w:rPr>
          <w:noProof/>
        </w:rPr>
        <w:tab/>
      </w:r>
      <w:r>
        <w:rPr>
          <w:noProof/>
        </w:rPr>
        <w:fldChar w:fldCharType="begin"/>
      </w:r>
      <w:r>
        <w:rPr>
          <w:noProof/>
        </w:rPr>
        <w:instrText xml:space="preserve"> PAGEREF _Toc295651005 \h </w:instrText>
      </w:r>
      <w:r>
        <w:rPr>
          <w:noProof/>
        </w:rPr>
      </w:r>
      <w:r>
        <w:rPr>
          <w:noProof/>
        </w:rPr>
        <w:fldChar w:fldCharType="separate"/>
      </w:r>
      <w:r w:rsidR="006205A7">
        <w:rPr>
          <w:noProof/>
        </w:rPr>
        <w:t>13</w:t>
      </w:r>
      <w:r>
        <w:rPr>
          <w:noProof/>
        </w:rPr>
        <w:fldChar w:fldCharType="end"/>
      </w:r>
    </w:p>
    <w:p w14:paraId="734729A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4.6</w:t>
      </w:r>
      <w:r>
        <w:rPr>
          <w:rFonts w:asciiTheme="minorHAnsi" w:eastAsiaTheme="minorEastAsia" w:hAnsiTheme="minorHAnsi" w:cstheme="minorBidi"/>
          <w:noProof/>
          <w:sz w:val="24"/>
          <w:lang w:val="en-US" w:eastAsia="ja-JP"/>
        </w:rPr>
        <w:tab/>
      </w:r>
      <w:r>
        <w:rPr>
          <w:noProof/>
        </w:rPr>
        <w:t>Editing Metadata</w:t>
      </w:r>
      <w:r>
        <w:rPr>
          <w:noProof/>
        </w:rPr>
        <w:tab/>
      </w:r>
      <w:r>
        <w:rPr>
          <w:noProof/>
        </w:rPr>
        <w:fldChar w:fldCharType="begin"/>
      </w:r>
      <w:r>
        <w:rPr>
          <w:noProof/>
        </w:rPr>
        <w:instrText xml:space="preserve"> PAGEREF _Toc295651006 \h </w:instrText>
      </w:r>
      <w:r>
        <w:rPr>
          <w:noProof/>
        </w:rPr>
      </w:r>
      <w:r>
        <w:rPr>
          <w:noProof/>
        </w:rPr>
        <w:fldChar w:fldCharType="separate"/>
      </w:r>
      <w:r w:rsidR="006205A7">
        <w:rPr>
          <w:noProof/>
        </w:rPr>
        <w:t>14</w:t>
      </w:r>
      <w:r>
        <w:rPr>
          <w:noProof/>
        </w:rPr>
        <w:fldChar w:fldCharType="end"/>
      </w:r>
    </w:p>
    <w:p w14:paraId="0C14E7B9"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5</w:t>
      </w:r>
      <w:r>
        <w:rPr>
          <w:rFonts w:asciiTheme="minorHAnsi" w:eastAsiaTheme="minorEastAsia" w:hAnsiTheme="minorHAnsi" w:cstheme="minorBidi"/>
          <w:b w:val="0"/>
          <w:noProof/>
          <w:lang w:val="en-US" w:eastAsia="ja-JP"/>
        </w:rPr>
        <w:tab/>
      </w:r>
      <w:r>
        <w:rPr>
          <w:noProof/>
        </w:rPr>
        <w:t>Part 2: GER Files</w:t>
      </w:r>
      <w:r>
        <w:rPr>
          <w:noProof/>
        </w:rPr>
        <w:tab/>
      </w:r>
      <w:r>
        <w:rPr>
          <w:noProof/>
        </w:rPr>
        <w:fldChar w:fldCharType="begin"/>
      </w:r>
      <w:r>
        <w:rPr>
          <w:noProof/>
        </w:rPr>
        <w:instrText xml:space="preserve"> PAGEREF _Toc295651007 \h </w:instrText>
      </w:r>
      <w:r>
        <w:rPr>
          <w:noProof/>
        </w:rPr>
      </w:r>
      <w:r>
        <w:rPr>
          <w:noProof/>
        </w:rPr>
        <w:fldChar w:fldCharType="separate"/>
      </w:r>
      <w:r w:rsidR="006205A7">
        <w:rPr>
          <w:noProof/>
        </w:rPr>
        <w:t>18</w:t>
      </w:r>
      <w:r>
        <w:rPr>
          <w:noProof/>
        </w:rPr>
        <w:fldChar w:fldCharType="end"/>
      </w:r>
    </w:p>
    <w:p w14:paraId="190A5CC8"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6</w:t>
      </w:r>
      <w:r>
        <w:rPr>
          <w:rFonts w:asciiTheme="minorHAnsi" w:eastAsiaTheme="minorEastAsia" w:hAnsiTheme="minorHAnsi" w:cstheme="minorBidi"/>
          <w:b w:val="0"/>
          <w:noProof/>
          <w:lang w:val="en-US" w:eastAsia="ja-JP"/>
        </w:rPr>
        <w:tab/>
      </w:r>
      <w:r>
        <w:rPr>
          <w:noProof/>
        </w:rPr>
        <w:t>Part 3: Directional Data</w:t>
      </w:r>
      <w:r>
        <w:rPr>
          <w:noProof/>
        </w:rPr>
        <w:tab/>
      </w:r>
      <w:r>
        <w:rPr>
          <w:noProof/>
        </w:rPr>
        <w:fldChar w:fldCharType="begin"/>
      </w:r>
      <w:r>
        <w:rPr>
          <w:noProof/>
        </w:rPr>
        <w:instrText xml:space="preserve"> PAGEREF _Toc295651008 \h </w:instrText>
      </w:r>
      <w:r>
        <w:rPr>
          <w:noProof/>
        </w:rPr>
      </w:r>
      <w:r>
        <w:rPr>
          <w:noProof/>
        </w:rPr>
        <w:fldChar w:fldCharType="separate"/>
      </w:r>
      <w:r w:rsidR="006205A7">
        <w:rPr>
          <w:noProof/>
        </w:rPr>
        <w:t>23</w:t>
      </w:r>
      <w:r>
        <w:rPr>
          <w:noProof/>
        </w:rPr>
        <w:fldChar w:fldCharType="end"/>
      </w:r>
    </w:p>
    <w:p w14:paraId="3D961D74"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7</w:t>
      </w:r>
      <w:r>
        <w:rPr>
          <w:rFonts w:asciiTheme="minorHAnsi" w:eastAsiaTheme="minorEastAsia" w:hAnsiTheme="minorHAnsi" w:cstheme="minorBidi"/>
          <w:b w:val="0"/>
          <w:noProof/>
          <w:lang w:val="en-US" w:eastAsia="ja-JP"/>
        </w:rPr>
        <w:tab/>
      </w:r>
      <w:r>
        <w:rPr>
          <w:noProof/>
        </w:rPr>
        <w:t>Part 4: Data Querying, Processing and Exploration</w:t>
      </w:r>
      <w:r>
        <w:rPr>
          <w:noProof/>
        </w:rPr>
        <w:tab/>
      </w:r>
      <w:r>
        <w:rPr>
          <w:noProof/>
        </w:rPr>
        <w:fldChar w:fldCharType="begin"/>
      </w:r>
      <w:r>
        <w:rPr>
          <w:noProof/>
        </w:rPr>
        <w:instrText xml:space="preserve"> PAGEREF _Toc295651009 \h </w:instrText>
      </w:r>
      <w:r>
        <w:rPr>
          <w:noProof/>
        </w:rPr>
      </w:r>
      <w:r>
        <w:rPr>
          <w:noProof/>
        </w:rPr>
        <w:fldChar w:fldCharType="separate"/>
      </w:r>
      <w:r w:rsidR="006205A7">
        <w:rPr>
          <w:noProof/>
        </w:rPr>
        <w:t>31</w:t>
      </w:r>
      <w:r>
        <w:rPr>
          <w:noProof/>
        </w:rPr>
        <w:fldChar w:fldCharType="end"/>
      </w:r>
    </w:p>
    <w:p w14:paraId="42F4B8D7"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7.1</w:t>
      </w:r>
      <w:r>
        <w:rPr>
          <w:rFonts w:asciiTheme="minorHAnsi" w:eastAsiaTheme="minorEastAsia" w:hAnsiTheme="minorHAnsi" w:cstheme="minorBidi"/>
          <w:noProof/>
          <w:sz w:val="24"/>
          <w:lang w:val="en-US" w:eastAsia="ja-JP"/>
        </w:rPr>
        <w:tab/>
      </w:r>
      <w:r>
        <w:rPr>
          <w:noProof/>
        </w:rPr>
        <w:t>Converting Radiances to Reflectances</w:t>
      </w:r>
      <w:r>
        <w:rPr>
          <w:noProof/>
        </w:rPr>
        <w:tab/>
      </w:r>
      <w:r>
        <w:rPr>
          <w:noProof/>
        </w:rPr>
        <w:fldChar w:fldCharType="begin"/>
      </w:r>
      <w:r>
        <w:rPr>
          <w:noProof/>
        </w:rPr>
        <w:instrText xml:space="preserve"> PAGEREF _Toc295651010 \h </w:instrText>
      </w:r>
      <w:r>
        <w:rPr>
          <w:noProof/>
        </w:rPr>
      </w:r>
      <w:r>
        <w:rPr>
          <w:noProof/>
        </w:rPr>
        <w:fldChar w:fldCharType="separate"/>
      </w:r>
      <w:r w:rsidR="006205A7">
        <w:rPr>
          <w:noProof/>
        </w:rPr>
        <w:t>31</w:t>
      </w:r>
      <w:r>
        <w:rPr>
          <w:noProof/>
        </w:rPr>
        <w:fldChar w:fldCharType="end"/>
      </w:r>
    </w:p>
    <w:p w14:paraId="4163F7CE"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7.2</w:t>
      </w:r>
      <w:r>
        <w:rPr>
          <w:rFonts w:asciiTheme="minorHAnsi" w:eastAsiaTheme="minorEastAsia" w:hAnsiTheme="minorHAnsi" w:cstheme="minorBidi"/>
          <w:noProof/>
          <w:sz w:val="24"/>
          <w:lang w:val="en-US" w:eastAsia="ja-JP"/>
        </w:rPr>
        <w:tab/>
      </w:r>
      <w:r>
        <w:rPr>
          <w:noProof/>
        </w:rPr>
        <w:t>Adding a Keyword to distinguish your tutorial dataset</w:t>
      </w:r>
      <w:r>
        <w:rPr>
          <w:noProof/>
        </w:rPr>
        <w:tab/>
      </w:r>
      <w:r>
        <w:rPr>
          <w:noProof/>
        </w:rPr>
        <w:fldChar w:fldCharType="begin"/>
      </w:r>
      <w:r>
        <w:rPr>
          <w:noProof/>
        </w:rPr>
        <w:instrText xml:space="preserve"> PAGEREF _Toc295651011 \h </w:instrText>
      </w:r>
      <w:r>
        <w:rPr>
          <w:noProof/>
        </w:rPr>
      </w:r>
      <w:r>
        <w:rPr>
          <w:noProof/>
        </w:rPr>
        <w:fldChar w:fldCharType="separate"/>
      </w:r>
      <w:r w:rsidR="006205A7">
        <w:rPr>
          <w:noProof/>
        </w:rPr>
        <w:t>33</w:t>
      </w:r>
      <w:r>
        <w:rPr>
          <w:noProof/>
        </w:rPr>
        <w:fldChar w:fldCharType="end"/>
      </w:r>
    </w:p>
    <w:p w14:paraId="332682A9"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7.3</w:t>
      </w:r>
      <w:r>
        <w:rPr>
          <w:rFonts w:asciiTheme="minorHAnsi" w:eastAsiaTheme="minorEastAsia" w:hAnsiTheme="minorHAnsi" w:cstheme="minorBidi"/>
          <w:noProof/>
          <w:sz w:val="24"/>
          <w:lang w:val="en-US" w:eastAsia="ja-JP"/>
        </w:rPr>
        <w:tab/>
      </w:r>
      <w:r>
        <w:rPr>
          <w:noProof/>
        </w:rPr>
        <w:t>Data Queries</w:t>
      </w:r>
      <w:r>
        <w:rPr>
          <w:noProof/>
        </w:rPr>
        <w:tab/>
      </w:r>
      <w:r>
        <w:rPr>
          <w:noProof/>
        </w:rPr>
        <w:fldChar w:fldCharType="begin"/>
      </w:r>
      <w:r>
        <w:rPr>
          <w:noProof/>
        </w:rPr>
        <w:instrText xml:space="preserve"> PAGEREF _Toc295651012 \h </w:instrText>
      </w:r>
      <w:r>
        <w:rPr>
          <w:noProof/>
        </w:rPr>
      </w:r>
      <w:r>
        <w:rPr>
          <w:noProof/>
        </w:rPr>
        <w:fldChar w:fldCharType="separate"/>
      </w:r>
      <w:r w:rsidR="006205A7">
        <w:rPr>
          <w:noProof/>
        </w:rPr>
        <w:t>33</w:t>
      </w:r>
      <w:r>
        <w:rPr>
          <w:noProof/>
        </w:rPr>
        <w:fldChar w:fldCharType="end"/>
      </w:r>
    </w:p>
    <w:p w14:paraId="676F6BA7"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8</w:t>
      </w:r>
      <w:r>
        <w:rPr>
          <w:rFonts w:asciiTheme="minorHAnsi" w:eastAsiaTheme="minorEastAsia" w:hAnsiTheme="minorHAnsi" w:cstheme="minorBidi"/>
          <w:b w:val="0"/>
          <w:noProof/>
          <w:lang w:val="en-US" w:eastAsia="ja-JP"/>
        </w:rPr>
        <w:tab/>
      </w:r>
      <w:r>
        <w:rPr>
          <w:noProof/>
        </w:rPr>
        <w:t>Document History</w:t>
      </w:r>
      <w:r>
        <w:rPr>
          <w:noProof/>
        </w:rPr>
        <w:tab/>
      </w:r>
      <w:r>
        <w:rPr>
          <w:noProof/>
        </w:rPr>
        <w:fldChar w:fldCharType="begin"/>
      </w:r>
      <w:r>
        <w:rPr>
          <w:noProof/>
        </w:rPr>
        <w:instrText xml:space="preserve"> PAGEREF _Toc295651013 \h </w:instrText>
      </w:r>
      <w:r>
        <w:rPr>
          <w:noProof/>
        </w:rPr>
      </w:r>
      <w:r>
        <w:rPr>
          <w:noProof/>
        </w:rPr>
        <w:fldChar w:fldCharType="separate"/>
      </w:r>
      <w:r w:rsidR="006205A7">
        <w:rPr>
          <w:noProof/>
        </w:rPr>
        <w:t>37</w:t>
      </w:r>
      <w:r>
        <w:rPr>
          <w:noProof/>
        </w:rPr>
        <w:fldChar w:fldCharType="end"/>
      </w:r>
    </w:p>
    <w:p w14:paraId="3881D2D7"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9</w:t>
      </w:r>
      <w:r>
        <w:rPr>
          <w:rFonts w:asciiTheme="minorHAnsi" w:eastAsiaTheme="minorEastAsia" w:hAnsiTheme="minorHAnsi" w:cstheme="minorBidi"/>
          <w:b w:val="0"/>
          <w:noProof/>
          <w:lang w:val="en-US" w:eastAsia="ja-JP"/>
        </w:rPr>
        <w:tab/>
      </w:r>
      <w:r>
        <w:rPr>
          <w:noProof/>
        </w:rPr>
        <w:t>References</w:t>
      </w:r>
      <w:r>
        <w:rPr>
          <w:noProof/>
        </w:rPr>
        <w:tab/>
      </w:r>
      <w:r>
        <w:rPr>
          <w:noProof/>
        </w:rPr>
        <w:fldChar w:fldCharType="begin"/>
      </w:r>
      <w:r>
        <w:rPr>
          <w:noProof/>
        </w:rPr>
        <w:instrText xml:space="preserve"> PAGEREF _Toc295651014 \h </w:instrText>
      </w:r>
      <w:r>
        <w:rPr>
          <w:noProof/>
        </w:rPr>
      </w:r>
      <w:r>
        <w:rPr>
          <w:noProof/>
        </w:rPr>
        <w:fldChar w:fldCharType="separate"/>
      </w:r>
      <w:r w:rsidR="006205A7">
        <w:rPr>
          <w:noProof/>
        </w:rPr>
        <w:t>38</w:t>
      </w:r>
      <w:r>
        <w:rPr>
          <w:noProof/>
        </w:rPr>
        <w:fldChar w:fldCharType="end"/>
      </w:r>
    </w:p>
    <w:p w14:paraId="15690BD3" w14:textId="77777777" w:rsidR="002A0FFE" w:rsidRPr="00084655" w:rsidRDefault="00BF457D">
      <w:pPr>
        <w:pStyle w:val="TOC3"/>
        <w:rPr>
          <w:b/>
        </w:rPr>
      </w:pPr>
      <w:r w:rsidRPr="00084655">
        <w:rPr>
          <w:b/>
        </w:rPr>
        <w:fldChar w:fldCharType="end"/>
      </w:r>
    </w:p>
    <w:p w14:paraId="79F76B5A" w14:textId="77777777" w:rsidR="002A0FFE" w:rsidRPr="00084655" w:rsidRDefault="002A0FFE" w:rsidP="00306258">
      <w:pPr>
        <w:pStyle w:val="Heading1"/>
        <w:keepNext w:val="0"/>
      </w:pPr>
      <w:bookmarkStart w:id="13" w:name="_Ref157228649"/>
      <w:bookmarkStart w:id="14" w:name="_Toc355280328"/>
      <w:bookmarkStart w:id="15" w:name="_Toc295650989"/>
      <w:bookmarkEnd w:id="12"/>
      <w:r w:rsidRPr="00084655">
        <w:lastRenderedPageBreak/>
        <w:t>Introduction</w:t>
      </w:r>
      <w:bookmarkEnd w:id="13"/>
      <w:bookmarkEnd w:id="14"/>
      <w:bookmarkEnd w:id="15"/>
    </w:p>
    <w:p w14:paraId="23DE4366" w14:textId="77777777" w:rsidR="007B0A47" w:rsidRDefault="006251A9" w:rsidP="00A7583F">
      <w:pPr>
        <w:pStyle w:val="Body"/>
      </w:pPr>
      <w:r>
        <w:t>SPECCHIO is a spectral database combined with user-friendly interface software designed to store spectral data acquired by spectroradio</w:t>
      </w:r>
      <w:r w:rsidR="007B0A47">
        <w:t>meters and associated metadata.</w:t>
      </w:r>
    </w:p>
    <w:p w14:paraId="20CC6285" w14:textId="77777777"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14:paraId="5BEC4036" w14:textId="77777777" w:rsidR="002B5ED5" w:rsidRDefault="00F52044" w:rsidP="00280BF8">
      <w:pPr>
        <w:pStyle w:val="Body"/>
      </w:pPr>
      <w:r>
        <w:t>SPECCHIO</w:t>
      </w:r>
      <w:r w:rsidR="002F3529">
        <w:t xml:space="preserve"> is an Italian word meaning “mirror” or “looking glass”. It can also be used to refer to a table of data or a scoreboard.</w:t>
      </w:r>
    </w:p>
    <w:p w14:paraId="116844CA" w14:textId="77777777" w:rsidR="007221BB" w:rsidRDefault="007221BB" w:rsidP="007221BB">
      <w:pPr>
        <w:pStyle w:val="Heading2"/>
      </w:pPr>
      <w:bookmarkStart w:id="16" w:name="_Toc355280329"/>
      <w:bookmarkStart w:id="17" w:name="_Toc295650990"/>
      <w:r>
        <w:t>Document scope</w:t>
      </w:r>
      <w:bookmarkEnd w:id="16"/>
      <w:bookmarkEnd w:id="17"/>
    </w:p>
    <w:p w14:paraId="6823C5CF" w14:textId="77777777" w:rsidR="00365381" w:rsidRDefault="00F52044" w:rsidP="007221BB">
      <w:pPr>
        <w:pStyle w:val="Body"/>
      </w:pPr>
      <w:r>
        <w:t>SPECCHIO</w:t>
      </w:r>
      <w:r w:rsidR="00DB5CD4">
        <w:t xml:space="preserve"> uses a Client-Server architecture. </w:t>
      </w:r>
      <w:r w:rsidR="007221BB">
        <w:t xml:space="preserve">This </w:t>
      </w:r>
      <w:r w:rsidR="00365381">
        <w:t>Tutorial provides instruction into the operation of key areas of the SPECCHIO Client operation.</w:t>
      </w:r>
    </w:p>
    <w:p w14:paraId="3F687A87" w14:textId="77777777" w:rsidR="007221BB" w:rsidRDefault="007221BB" w:rsidP="007221BB">
      <w:pPr>
        <w:pStyle w:val="Heading2"/>
      </w:pPr>
      <w:bookmarkStart w:id="18" w:name="_Toc355280330"/>
      <w:bookmarkStart w:id="19" w:name="_Toc295650991"/>
      <w:r>
        <w:t xml:space="preserve">Intended </w:t>
      </w:r>
      <w:r w:rsidR="00074453">
        <w:t>A</w:t>
      </w:r>
      <w:r>
        <w:t>udience</w:t>
      </w:r>
      <w:bookmarkEnd w:id="18"/>
      <w:bookmarkEnd w:id="19"/>
    </w:p>
    <w:p w14:paraId="26316F33" w14:textId="77777777" w:rsidR="00DB5CD4" w:rsidRDefault="007221BB" w:rsidP="007221BB">
      <w:pPr>
        <w:pStyle w:val="Body"/>
      </w:pPr>
      <w:r>
        <w:t>This document assumes</w:t>
      </w:r>
      <w:r w:rsidR="00DB5CD4">
        <w:t xml:space="preserve"> that readers are familiar with...</w:t>
      </w:r>
    </w:p>
    <w:p w14:paraId="5183CF6B" w14:textId="77777777" w:rsidR="007221BB" w:rsidRPr="007221BB" w:rsidRDefault="007221BB" w:rsidP="00DB5CD4">
      <w:pPr>
        <w:pStyle w:val="Bullet"/>
      </w:pPr>
      <w:r>
        <w:t xml:space="preserve">remote sensing and the disciplines and </w:t>
      </w:r>
      <w:r w:rsidR="004B60CF">
        <w:t>processes</w:t>
      </w:r>
      <w:r w:rsidR="00DB5CD4">
        <w:t xml:space="preserve"> related to it.</w:t>
      </w:r>
    </w:p>
    <w:p w14:paraId="48B9182F" w14:textId="77777777" w:rsidR="007221BB" w:rsidRDefault="00DB5CD4" w:rsidP="00DB5CD4">
      <w:pPr>
        <w:pStyle w:val="Bullet"/>
      </w:pPr>
      <w:r>
        <w:t>the general operation of their own computer.</w:t>
      </w:r>
    </w:p>
    <w:p w14:paraId="7FE19485" w14:textId="77777777" w:rsidR="002F3B8E" w:rsidRDefault="002F3B8E" w:rsidP="002F3B8E">
      <w:pPr>
        <w:pStyle w:val="Heading2"/>
      </w:pPr>
      <w:bookmarkStart w:id="20" w:name="_Toc355280332"/>
      <w:bookmarkStart w:id="21" w:name="_Toc295650992"/>
      <w:r>
        <w:t>Copyright and licensing</w:t>
      </w:r>
      <w:bookmarkEnd w:id="20"/>
      <w:bookmarkEnd w:id="21"/>
    </w:p>
    <w:p w14:paraId="0C0B9D2B" w14:textId="77777777" w:rsidR="00280BF8" w:rsidRDefault="00280BF8" w:rsidP="00280BF8">
      <w:pPr>
        <w:pStyle w:val="Body"/>
      </w:pPr>
      <w:r>
        <w:t xml:space="preserve">SPECCHIO is licensed under the Creative Commons Attribution-ShareAlike 3.0 Unported Licence. </w:t>
      </w:r>
      <w:r w:rsidRPr="00DB5CD4">
        <w:t xml:space="preserve">Therefore its source is readily available for inspection and </w:t>
      </w:r>
      <w:r>
        <w:t>development. It can be found in LICENCE.html and at http://creativecommons.org/licenses/by-sa/3.0/</w:t>
      </w:r>
      <w:r w:rsidRPr="00DB5CD4">
        <w:t>.</w:t>
      </w:r>
    </w:p>
    <w:p w14:paraId="34992EFF" w14:textId="77777777" w:rsidR="007221BB" w:rsidRDefault="00074453" w:rsidP="007221BB">
      <w:pPr>
        <w:pStyle w:val="Heading2"/>
      </w:pPr>
      <w:bookmarkStart w:id="22" w:name="_Toc295650993"/>
      <w:r>
        <w:t>For Further Information</w:t>
      </w:r>
      <w:bookmarkEnd w:id="22"/>
    </w:p>
    <w:p w14:paraId="73ACC533" w14:textId="77777777" w:rsidR="007221BB" w:rsidRDefault="00365381" w:rsidP="00365381">
      <w:pPr>
        <w:pStyle w:val="Body"/>
      </w:pPr>
      <w:r>
        <w:t>Please refer to the following documents for more information about SPECCHIO.</w:t>
      </w:r>
    </w:p>
    <w:p w14:paraId="46162A31" w14:textId="77777777" w:rsidR="00365381" w:rsidRDefault="00365381" w:rsidP="00280BF8">
      <w:pPr>
        <w:pStyle w:val="HangingIndent"/>
      </w:pPr>
      <w:r w:rsidRPr="00365381">
        <w:rPr>
          <w:rStyle w:val="Strong"/>
        </w:rPr>
        <w:t>SPECCHIO_UserGuide.pdf</w:t>
      </w:r>
      <w:r>
        <w:t xml:space="preserve"> provides detailed information about all aspects of the SPECCHIO Client.</w:t>
      </w:r>
    </w:p>
    <w:p w14:paraId="5B5D6C98" w14:textId="77777777" w:rsidR="00365381" w:rsidRDefault="00280BF8" w:rsidP="00365381">
      <w:pPr>
        <w:pStyle w:val="HangingIndent"/>
      </w:pPr>
      <w:r>
        <w:rPr>
          <w:rStyle w:val="Strong"/>
        </w:rPr>
        <w:t>SPECCHIO_ServerInstallation</w:t>
      </w:r>
      <w:r w:rsidR="00365381" w:rsidRPr="00365381">
        <w:rPr>
          <w:rStyle w:val="Strong"/>
        </w:rPr>
        <w:t>.pdf</w:t>
      </w:r>
      <w:r w:rsidR="00365381">
        <w:t xml:space="preserve"> provides system administrators with information to assist in managing and maintaining a SPECCHIO Server System.</w:t>
      </w:r>
      <w:r w:rsidR="00074453">
        <w:t xml:space="preserve"> </w:t>
      </w:r>
    </w:p>
    <w:p w14:paraId="2A1BF869" w14:textId="77777777" w:rsidR="00365381" w:rsidRDefault="001C1F45" w:rsidP="00365381">
      <w:pPr>
        <w:pStyle w:val="HangingIndent"/>
      </w:pPr>
      <w:r>
        <w:rPr>
          <w:rStyle w:val="Strong"/>
        </w:rPr>
        <w:t>SPECCHIO_ReleaseNotes.pdf</w:t>
      </w:r>
      <w:r w:rsidR="00365381">
        <w:t xml:space="preserve"> </w:t>
      </w:r>
      <w:r w:rsidR="00074453">
        <w:t xml:space="preserve">can be found in each Installation Kit and </w:t>
      </w:r>
      <w:r w:rsidR="00365381">
        <w:t>provides installation instructions for the SPECCHIO Client.</w:t>
      </w:r>
    </w:p>
    <w:p w14:paraId="0E158AEC" w14:textId="77777777" w:rsidR="001C1F45" w:rsidRDefault="001C1F45" w:rsidP="001C1F45">
      <w:pPr>
        <w:pStyle w:val="HangingIndent"/>
        <w:rPr>
          <w:rStyle w:val="Strong"/>
        </w:rPr>
      </w:pPr>
      <w:r>
        <w:rPr>
          <w:rStyle w:val="Strong"/>
        </w:rPr>
        <w:t xml:space="preserve">SPECCHIO Web Site </w:t>
      </w:r>
      <w:r w:rsidRPr="0057292C">
        <w:rPr>
          <w:rStyle w:val="Strong"/>
          <w:b w:val="0"/>
        </w:rPr>
        <w:t>(</w:t>
      </w:r>
      <w:hyperlink r:id="rId12" w:history="1">
        <w:r w:rsidRPr="0057292C">
          <w:rPr>
            <w:rStyle w:val="Hyperlink"/>
            <w:color w:val="auto"/>
          </w:rPr>
          <w:t>www.specchio.ch</w:t>
        </w:r>
      </w:hyperlink>
      <w:r>
        <w:rPr>
          <w:rStyle w:val="Hyperlink"/>
          <w:color w:val="auto"/>
        </w:rPr>
        <w:t>)</w:t>
      </w:r>
      <w:r>
        <w:t xml:space="preserve"> General information about SPECCHIO. Some of this information may be related to other non-UOW versions of SPECCHIO.</w:t>
      </w:r>
    </w:p>
    <w:p w14:paraId="6B7F2ABE" w14:textId="77777777" w:rsidR="001C1F45" w:rsidRPr="005555AA" w:rsidRDefault="001C1F45" w:rsidP="001C1F45">
      <w:pPr>
        <w:pStyle w:val="HangingIndent"/>
        <w:rPr>
          <w:rStyle w:val="Strong"/>
          <w:b w:val="0"/>
          <w:bCs w:val="0"/>
          <w:i/>
          <w:color w:val="FF0000"/>
        </w:rPr>
      </w:pPr>
      <w:r>
        <w:rPr>
          <w:rStyle w:val="Strong"/>
        </w:rPr>
        <w:t xml:space="preserve">SPECCHIO UoW </w:t>
      </w:r>
      <w:r w:rsidRPr="0057292C">
        <w:rPr>
          <w:rStyle w:val="Strong"/>
          <w:b w:val="0"/>
        </w:rPr>
        <w:t>(</w:t>
      </w:r>
      <w:r w:rsidRPr="0057292C">
        <w:rPr>
          <w:u w:val="single"/>
        </w:rPr>
        <w:t>https://specchio.uow.edu.au</w:t>
      </w:r>
      <w:r>
        <w:rPr>
          <w:u w:val="single"/>
        </w:rPr>
        <w:t>)</w:t>
      </w:r>
      <w:r>
        <w:rPr>
          <w:rStyle w:val="Strong"/>
        </w:rPr>
        <w:t xml:space="preserve"> </w:t>
      </w:r>
      <w:r>
        <w:t>Installation kits for University of Wollongong version of the SPECCHIO Client and documentation for that version.</w:t>
      </w:r>
    </w:p>
    <w:p w14:paraId="08979EE8" w14:textId="77777777" w:rsidR="001C1F45" w:rsidRDefault="001C1F45" w:rsidP="001C1F45">
      <w:pPr>
        <w:pStyle w:val="HangingIndent"/>
      </w:pPr>
      <w:r>
        <w:rPr>
          <w:rStyle w:val="Strong"/>
        </w:rPr>
        <w:t xml:space="preserve">SPECCHIO GitHub </w:t>
      </w:r>
      <w:r w:rsidRPr="0057292C">
        <w:rPr>
          <w:rStyle w:val="Strong"/>
          <w:b w:val="0"/>
        </w:rPr>
        <w:t>(</w:t>
      </w:r>
      <w:hyperlink r:id="rId13" w:history="1">
        <w:r w:rsidRPr="0057292C">
          <w:rPr>
            <w:rStyle w:val="Hyperlink"/>
            <w:color w:val="auto"/>
          </w:rPr>
          <w:t>https://github.com/IntersectAustralia/dc10</w:t>
        </w:r>
      </w:hyperlink>
      <w:r>
        <w:rPr>
          <w:rStyle w:val="Hyperlink"/>
          <w:color w:val="auto"/>
        </w:rPr>
        <w:t>)</w:t>
      </w:r>
      <w:r>
        <w:t xml:space="preserve"> Source code for the University of Wollongong version of SPECCHIO.</w:t>
      </w:r>
    </w:p>
    <w:p w14:paraId="3BB7E2B4" w14:textId="77777777" w:rsidR="002A0FFE" w:rsidRPr="00084655" w:rsidRDefault="00365381" w:rsidP="00306258">
      <w:pPr>
        <w:pStyle w:val="Heading1"/>
      </w:pPr>
      <w:bookmarkStart w:id="23" w:name="_Toc295650994"/>
      <w:r>
        <w:lastRenderedPageBreak/>
        <w:t>Overview</w:t>
      </w:r>
      <w:bookmarkEnd w:id="23"/>
    </w:p>
    <w:p w14:paraId="1880E49E" w14:textId="77777777" w:rsidR="002A0FFE" w:rsidRPr="00084655" w:rsidRDefault="002A0FFE" w:rsidP="006820AE">
      <w:pPr>
        <w:pStyle w:val="Body"/>
      </w:pPr>
      <w:r w:rsidRPr="00084655">
        <w:t>The tutorial is comprised of four parts illustrating the functionality of SPECCHIO:</w:t>
      </w:r>
    </w:p>
    <w:p w14:paraId="23CF30FB" w14:textId="77777777" w:rsidR="002A0FFE" w:rsidRPr="00084655" w:rsidRDefault="009D1966" w:rsidP="009D1966">
      <w:pPr>
        <w:pStyle w:val="HangingIndent"/>
      </w:pPr>
      <w:r>
        <w:t xml:space="preserve">Part 1: </w:t>
      </w:r>
      <w:r w:rsidR="002A0FFE" w:rsidRPr="00084655">
        <w:t>Loading, Editing and Retrieving Data:</w:t>
      </w:r>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14:paraId="5E96CDC5" w14:textId="5CE5078F" w:rsidR="002A0FFE" w:rsidRPr="00084655" w:rsidRDefault="009D1966" w:rsidP="009D1966">
      <w:pPr>
        <w:pStyle w:val="HangingIndent"/>
      </w:pPr>
      <w:r>
        <w:t xml:space="preserve">Part 2: </w:t>
      </w:r>
      <w:r w:rsidR="002A0FFE" w:rsidRPr="00084655">
        <w:t>Handling of GER Files</w:t>
      </w:r>
      <w:r w:rsidR="003021E7">
        <w:t xml:space="preserve"> and Reflectance Factor Conversion</w:t>
      </w:r>
      <w:r w:rsidR="002A0FFE" w:rsidRPr="00084655">
        <w:t>:</w:t>
      </w:r>
      <w:r w:rsidR="002A0FFE" w:rsidRPr="00084655">
        <w:br/>
        <w:t xml:space="preserve">The automatic splitting of GER files into target and reference radiances upon loading is demonstrated using a RSL GER3700 dataset. </w:t>
      </w:r>
      <w:r w:rsidR="003021E7">
        <w:t>Additionally the Space Network Processor is introduced to convert radiances to reflectance factors.</w:t>
      </w:r>
    </w:p>
    <w:p w14:paraId="5A60EE6F" w14:textId="77777777" w:rsidR="00153AAA" w:rsidRDefault="009D1966" w:rsidP="009D1966">
      <w:pPr>
        <w:pStyle w:val="HangingIndent"/>
      </w:pPr>
      <w:r>
        <w:t xml:space="preserve">Part 3: </w:t>
      </w:r>
      <w:r w:rsidR="002A0FFE" w:rsidRPr="00084655">
        <w:t>Directional Data:</w:t>
      </w:r>
      <w:r w:rsidR="002A0FFE" w:rsidRPr="00084655">
        <w:br/>
        <w:t>The handling of directional data including sun angle and sensor geometry calculation and automated linking of target to reference spectra is demonstrated using RSL FIGOS goniometer data.</w:t>
      </w:r>
    </w:p>
    <w:p w14:paraId="53A7F96E" w14:textId="77777777"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14:paraId="6E18DA62" w14:textId="07C3D6AB" w:rsidR="002A0FFE" w:rsidRPr="00084655" w:rsidRDefault="002A0FFE" w:rsidP="006820AE">
      <w:pPr>
        <w:pStyle w:val="Body"/>
      </w:pPr>
      <w:r w:rsidRPr="00084655">
        <w:t xml:space="preserve">Each part contains several exercises that are listed in a logical order. </w:t>
      </w:r>
      <w:r w:rsidR="00157241">
        <w:t>P</w:t>
      </w:r>
      <w:r w:rsidR="003021E7">
        <w:t>lease refer to</w:t>
      </w:r>
      <w:r w:rsidRPr="00084655">
        <w:t xml:space="preserve"> the relevant sections in the User Guide</w:t>
      </w:r>
      <w:r w:rsidR="00157241">
        <w:t xml:space="preserve"> if you require more details on the introduced functionality</w:t>
      </w:r>
      <w:r w:rsidRPr="00084655">
        <w:t>.</w:t>
      </w:r>
    </w:p>
    <w:p w14:paraId="4A7ED13F" w14:textId="77777777" w:rsidR="002A0FFE" w:rsidRPr="00084655" w:rsidRDefault="002A0FFE" w:rsidP="006820AE">
      <w:pPr>
        <w:pStyle w:val="Body"/>
      </w:pPr>
      <w:r w:rsidRPr="00084655">
        <w:t xml:space="preserve">All tutorial data are available for downloading on </w:t>
      </w:r>
      <w:hyperlink r:id="rId14" w:history="1">
        <w:r w:rsidRPr="00084655">
          <w:rPr>
            <w:rStyle w:val="Hyperlink"/>
          </w:rPr>
          <w:t>www.specchio.ch</w:t>
        </w:r>
      </w:hyperlink>
      <w:r w:rsidRPr="00084655">
        <w:t>.</w:t>
      </w:r>
    </w:p>
    <w:p w14:paraId="7E2E2A3C" w14:textId="77777777" w:rsidR="002A0FFE" w:rsidRPr="00084655" w:rsidRDefault="002A0FFE" w:rsidP="006820AE">
      <w:pPr>
        <w:pStyle w:val="Body"/>
      </w:pPr>
      <w:r w:rsidRPr="00084655">
        <w:t>The test data sets used for the specific tutorial parts are explicitly specified at the start of the respective section.</w:t>
      </w:r>
    </w:p>
    <w:p w14:paraId="4C174385" w14:textId="77777777" w:rsidR="002A0FFE" w:rsidRDefault="002A0FFE" w:rsidP="00365381">
      <w:pPr>
        <w:pStyle w:val="Heading1"/>
      </w:pPr>
      <w:bookmarkStart w:id="24" w:name="_Toc355280422"/>
      <w:bookmarkStart w:id="25" w:name="_Toc295650995"/>
      <w:r w:rsidRPr="00084655">
        <w:lastRenderedPageBreak/>
        <w:t>SPECCHIO Online Test Database</w:t>
      </w:r>
      <w:bookmarkEnd w:id="24"/>
      <w:bookmarkEnd w:id="25"/>
    </w:p>
    <w:p w14:paraId="33862BBF" w14:textId="2FFB3A56" w:rsidR="002A0FFE" w:rsidRDefault="002A0FFE" w:rsidP="006820AE">
      <w:pPr>
        <w:pStyle w:val="Body"/>
      </w:pPr>
      <w:r w:rsidRPr="00084655">
        <w:t>An onl</w:t>
      </w:r>
      <w:r w:rsidR="00D34E4F">
        <w:t>ine test database is provided by the University of Zurich, identified by the data source ‘jdbc/specchio_test’</w:t>
      </w:r>
      <w:r w:rsidR="00D34E4F">
        <w:rPr>
          <w:rStyle w:val="FootnoteReference"/>
        </w:rPr>
        <w:footnoteReference w:id="1"/>
      </w:r>
      <w:r w:rsidRPr="00084655">
        <w:t xml:space="preserve">. Please use this database for the tutorial exercise and all other tests you would like to carry out. </w:t>
      </w:r>
      <w:r w:rsidR="00D34E4F">
        <w:t>Note: if your institution runs a local SPECCHIO installation you may wish to connect to the respective internal server.</w:t>
      </w:r>
      <w:r w:rsidR="009A3B0F">
        <w:t xml:space="preserve"> See the SPECCHIO Release Notes on how to create a user account.</w:t>
      </w:r>
    </w:p>
    <w:p w14:paraId="3D48FD7A" w14:textId="77777777" w:rsidR="00D34E4F" w:rsidRDefault="00D34E4F" w:rsidP="00D34E4F">
      <w:pPr>
        <w:pStyle w:val="Body"/>
      </w:pPr>
    </w:p>
    <w:tbl>
      <w:tblPr>
        <w:tblStyle w:val="Instructions"/>
        <w:tblW w:w="0" w:type="auto"/>
        <w:tblLook w:val="04A0" w:firstRow="1" w:lastRow="0" w:firstColumn="1" w:lastColumn="0" w:noHBand="0" w:noVBand="1"/>
      </w:tblPr>
      <w:tblGrid>
        <w:gridCol w:w="8862"/>
      </w:tblGrid>
      <w:tr w:rsidR="00D34E4F" w14:paraId="35D78EC5" w14:textId="77777777" w:rsidTr="00396761">
        <w:tc>
          <w:tcPr>
            <w:tcW w:w="8862" w:type="dxa"/>
          </w:tcPr>
          <w:p w14:paraId="343108EA" w14:textId="77777777" w:rsidR="00D34E4F" w:rsidRDefault="00D34E4F" w:rsidP="00396761">
            <w:pPr>
              <w:pStyle w:val="ProcessStep"/>
            </w:pPr>
            <w:r>
              <w:t xml:space="preserve">Select </w:t>
            </w:r>
            <w:r w:rsidRPr="000278A8">
              <w:rPr>
                <w:rStyle w:val="GUIWord"/>
              </w:rPr>
              <w:t>Database</w:t>
            </w:r>
            <w:r>
              <w:t xml:space="preserve">, then </w:t>
            </w:r>
            <w:r w:rsidRPr="000278A8">
              <w:rPr>
                <w:rStyle w:val="GUIWord"/>
              </w:rPr>
              <w:t>Connect to database</w:t>
            </w:r>
            <w:r>
              <w:t xml:space="preserve"> from the main menu.</w:t>
            </w:r>
          </w:p>
          <w:p w14:paraId="582FB972" w14:textId="77777777" w:rsidR="00D34E4F" w:rsidRDefault="00D34E4F" w:rsidP="00396761">
            <w:pPr>
              <w:pStyle w:val="ProcessStep"/>
            </w:pPr>
            <w:r>
              <w:t xml:space="preserve">If you have only created one account, this account should be selected in the </w:t>
            </w:r>
            <w:r w:rsidRPr="000278A8">
              <w:rPr>
                <w:rStyle w:val="GUIWord"/>
              </w:rPr>
              <w:t>Known connections</w:t>
            </w:r>
            <w:r>
              <w:t xml:space="preserve"> selector, and the dialogue should be pre-filled with the account details.</w:t>
            </w:r>
          </w:p>
          <w:p w14:paraId="39EA2C59" w14:textId="77777777" w:rsidR="00D34E4F" w:rsidRDefault="00D34E4F" w:rsidP="00396761">
            <w:pPr>
              <w:pStyle w:val="ProcessStepFollow"/>
            </w:pPr>
            <w:r>
              <w:t xml:space="preserve">If you have created more than one account, you can choose between them using the </w:t>
            </w:r>
            <w:r>
              <w:rPr>
                <w:rStyle w:val="GUIWord"/>
              </w:rPr>
              <w:t>K</w:t>
            </w:r>
            <w:r w:rsidRPr="000278A8">
              <w:rPr>
                <w:rStyle w:val="GUIWord"/>
              </w:rPr>
              <w:t>nown connections</w:t>
            </w:r>
            <w:r>
              <w:t xml:space="preserve"> selector.</w:t>
            </w:r>
          </w:p>
          <w:p w14:paraId="67B41551" w14:textId="4A978296" w:rsidR="00D34E4F" w:rsidRPr="00CC08ED" w:rsidRDefault="00D34E4F" w:rsidP="00D34E4F">
            <w:pPr>
              <w:pStyle w:val="ProcessStep"/>
              <w:numPr>
                <w:ilvl w:val="0"/>
                <w:numId w:val="0"/>
              </w:numPr>
              <w:ind w:left="459"/>
              <w:rPr>
                <w:u w:val="single"/>
              </w:rPr>
            </w:pPr>
            <w:r w:rsidRPr="00CC08ED">
              <w:rPr>
                <w:u w:val="single"/>
              </w:rPr>
              <w:t>Ensure that you connect to a SPECCHIO test database</w:t>
            </w:r>
            <w:r w:rsidR="00CC08ED" w:rsidRPr="00CC08ED">
              <w:rPr>
                <w:u w:val="single"/>
              </w:rPr>
              <w:t>!</w:t>
            </w:r>
          </w:p>
          <w:p w14:paraId="02A2AD1B" w14:textId="77777777" w:rsidR="00D34E4F" w:rsidRDefault="00D34E4F" w:rsidP="00396761">
            <w:pPr>
              <w:pStyle w:val="ProcessStep"/>
            </w:pPr>
            <w:r>
              <w:t xml:space="preserve">Press </w:t>
            </w:r>
            <w:r w:rsidRPr="000278A8">
              <w:rPr>
                <w:rStyle w:val="ActionButton"/>
              </w:rPr>
              <w:t> Connect </w:t>
            </w:r>
            <w:r>
              <w:t>.</w:t>
            </w:r>
          </w:p>
        </w:tc>
      </w:tr>
    </w:tbl>
    <w:p w14:paraId="298CEA9F" w14:textId="77777777" w:rsidR="00D34E4F" w:rsidRDefault="00D34E4F" w:rsidP="00EB49E0">
      <w:pPr>
        <w:pStyle w:val="Caption"/>
      </w:pPr>
      <w:bookmarkStart w:id="26" w:name="_Ref157227343"/>
    </w:p>
    <w:p w14:paraId="1E119215" w14:textId="77777777" w:rsidR="00D34E4F" w:rsidRDefault="00D34E4F" w:rsidP="00EB49E0">
      <w:pPr>
        <w:pStyle w:val="Caption"/>
      </w:pPr>
      <w:r>
        <w:rPr>
          <w:noProof/>
          <w:lang w:val="en-US"/>
        </w:rPr>
        <w:drawing>
          <wp:inline distT="0" distB="0" distL="0" distR="0" wp14:anchorId="0B3D8F0E" wp14:editId="53A5BB97">
            <wp:extent cx="4458791" cy="18664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9936" cy="1866956"/>
                    </a:xfrm>
                    <a:prstGeom prst="rect">
                      <a:avLst/>
                    </a:prstGeom>
                    <a:noFill/>
                    <a:ln>
                      <a:noFill/>
                    </a:ln>
                  </pic:spPr>
                </pic:pic>
              </a:graphicData>
            </a:graphic>
          </wp:inline>
        </w:drawing>
      </w:r>
    </w:p>
    <w:p w14:paraId="231DEB93" w14:textId="77777777" w:rsidR="002A0FFE" w:rsidRPr="00084655" w:rsidRDefault="002A0FFE" w:rsidP="00EB49E0">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w:t>
      </w:r>
      <w:r w:rsidR="00BF457D">
        <w:rPr>
          <w:noProof/>
        </w:rPr>
        <w:fldChar w:fldCharType="end"/>
      </w:r>
      <w:bookmarkEnd w:id="26"/>
      <w:r w:rsidRPr="00084655">
        <w:t>: Connecting to the specchio_test database</w:t>
      </w:r>
    </w:p>
    <w:p w14:paraId="4DE325DE" w14:textId="77777777" w:rsidR="002A0FFE" w:rsidRPr="00084655" w:rsidRDefault="002A0FFE" w:rsidP="00365381">
      <w:pPr>
        <w:pStyle w:val="Heading2"/>
      </w:pPr>
      <w:bookmarkStart w:id="27" w:name="_Toc355280423"/>
      <w:bookmarkStart w:id="28" w:name="_Toc295650996"/>
      <w:r w:rsidRPr="00084655">
        <w:t>Creating Campaigns on the Test Database</w:t>
      </w:r>
      <w:bookmarkEnd w:id="27"/>
      <w:bookmarkEnd w:id="28"/>
    </w:p>
    <w:p w14:paraId="1E3089B8" w14:textId="0ADD5AE9" w:rsidR="002A0FFE" w:rsidRPr="00084655" w:rsidRDefault="002A0FFE" w:rsidP="006820AE">
      <w:pPr>
        <w:pStyle w:val="Body"/>
      </w:pPr>
      <w:r w:rsidRPr="00084655">
        <w:t>In order to keep things organised, always include your name in the campaign name by using the following template: &lt;your name&gt;_&lt;campaign name&gt;, e.g. Andy_</w:t>
      </w:r>
      <w:r w:rsidR="00704776">
        <w:t>tutorial</w:t>
      </w:r>
      <w:r w:rsidRPr="00084655">
        <w:t>_example.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14:paraId="47202A0A" w14:textId="77777777" w:rsidR="006820AE" w:rsidRDefault="002A0FFE" w:rsidP="00D34E4F">
      <w:pPr>
        <w:pStyle w:val="Heading2"/>
      </w:pPr>
      <w:bookmarkStart w:id="29" w:name="_Toc355280424"/>
      <w:bookmarkStart w:id="30" w:name="_Toc295650997"/>
      <w:r w:rsidRPr="00084655">
        <w:t>Downloading Test Data Sets</w:t>
      </w:r>
      <w:bookmarkEnd w:id="29"/>
      <w:bookmarkEnd w:id="30"/>
    </w:p>
    <w:p w14:paraId="37F9A570" w14:textId="77777777" w:rsidR="002A0FFE" w:rsidRPr="00084655" w:rsidRDefault="002A0FFE" w:rsidP="006820AE">
      <w:pPr>
        <w:pStyle w:val="Body"/>
      </w:pPr>
      <w:r w:rsidRPr="00084655">
        <w:t>The data sets used in this tutorial are available</w:t>
      </w:r>
      <w:r w:rsidR="00D34E4F">
        <w:t xml:space="preserve"> on the I</w:t>
      </w:r>
      <w:r w:rsidRPr="00084655">
        <w:t xml:space="preserve">nternet: </w:t>
      </w:r>
      <w:hyperlink r:id="rId16" w:history="1">
        <w:r w:rsidRPr="00084655">
          <w:rPr>
            <w:rStyle w:val="Hyperlink"/>
          </w:rPr>
          <w:t>http://specchio.ch/tutorial_data.php</w:t>
        </w:r>
      </w:hyperlink>
      <w:r w:rsidRPr="00084655">
        <w:t>.</w:t>
      </w:r>
    </w:p>
    <w:p w14:paraId="7F4C916D" w14:textId="77777777" w:rsidR="002A0FFE" w:rsidRPr="00084655" w:rsidRDefault="002A0FFE" w:rsidP="006820AE">
      <w:pPr>
        <w:pStyle w:val="Body"/>
      </w:pPr>
      <w:r w:rsidRPr="00084655">
        <w:t>The following data sets are provided as ZIP archives:</w:t>
      </w:r>
    </w:p>
    <w:p w14:paraId="3773F756" w14:textId="77777777" w:rsidR="002A0FFE" w:rsidRPr="00084655" w:rsidRDefault="002A0FFE" w:rsidP="006820AE">
      <w:pPr>
        <w:pStyle w:val="Bullet"/>
      </w:pPr>
      <w:r w:rsidRPr="00084655">
        <w:t>vegetation_example.zip</w:t>
      </w:r>
    </w:p>
    <w:p w14:paraId="76E47814" w14:textId="77777777" w:rsidR="002A0FFE" w:rsidRPr="00084655" w:rsidRDefault="002A0FFE" w:rsidP="006820AE">
      <w:pPr>
        <w:pStyle w:val="Bullet"/>
      </w:pPr>
      <w:r w:rsidRPr="00084655">
        <w:lastRenderedPageBreak/>
        <w:t>ger_example.zip</w:t>
      </w:r>
    </w:p>
    <w:p w14:paraId="35DF8F4D" w14:textId="77777777" w:rsidR="002A0FFE" w:rsidRPr="00084655" w:rsidRDefault="002A0FFE" w:rsidP="006820AE">
      <w:pPr>
        <w:pStyle w:val="Bullet"/>
      </w:pPr>
      <w:r w:rsidRPr="00084655">
        <w:t>gonio_example.zip</w:t>
      </w:r>
    </w:p>
    <w:p w14:paraId="5C895683" w14:textId="47EC34C6" w:rsidR="002A0FFE" w:rsidRPr="00084655" w:rsidRDefault="002A0FFE" w:rsidP="006820AE">
      <w:pPr>
        <w:pStyle w:val="Body"/>
      </w:pPr>
      <w:r w:rsidRPr="00084655">
        <w:t>To download the ZIP files click on the links</w:t>
      </w:r>
      <w:r w:rsidR="00396761">
        <w:rPr>
          <w:rStyle w:val="FootnoteReference"/>
        </w:rPr>
        <w:footnoteReference w:id="2"/>
      </w:r>
      <w:r w:rsidR="00396761">
        <w:t>.</w:t>
      </w:r>
    </w:p>
    <w:p w14:paraId="1BC8BBC1" w14:textId="77777777" w:rsidR="002A0FFE" w:rsidRPr="00084655" w:rsidRDefault="002A0FFE" w:rsidP="006820AE">
      <w:pPr>
        <w:pStyle w:val="Body"/>
      </w:pPr>
      <w:r w:rsidRPr="00084655">
        <w:t>Unzip the ZIP files to some working directory on your machine, e.g. create a new folder called ‘SPECCHIO_data’ and unzip all datasets into this directory.</w:t>
      </w:r>
    </w:p>
    <w:p w14:paraId="7ED79E9F" w14:textId="0ABEC412" w:rsidR="002A0FFE" w:rsidRPr="00084655" w:rsidRDefault="002A0FFE" w:rsidP="00EB49E0">
      <w:pPr>
        <w:pStyle w:val="Figure"/>
      </w:pPr>
    </w:p>
    <w:p w14:paraId="15DE810A" w14:textId="77777777" w:rsidR="002A0FFE" w:rsidRPr="00084655" w:rsidRDefault="002A0FFE" w:rsidP="00365381">
      <w:pPr>
        <w:pStyle w:val="Heading1"/>
      </w:pPr>
      <w:bookmarkStart w:id="31" w:name="_Toc355280425"/>
      <w:bookmarkStart w:id="32" w:name="_Toc295650998"/>
      <w:r w:rsidRPr="00084655">
        <w:lastRenderedPageBreak/>
        <w:t>Part 1: Loading, Editing and Retrieving Data</w:t>
      </w:r>
      <w:bookmarkEnd w:id="31"/>
      <w:bookmarkEnd w:id="32"/>
    </w:p>
    <w:p w14:paraId="140907F2" w14:textId="77777777" w:rsidR="002A0FFE" w:rsidRPr="00084655" w:rsidRDefault="002A0FFE" w:rsidP="00365381">
      <w:pPr>
        <w:pStyle w:val="Body"/>
      </w:pPr>
      <w:r w:rsidRPr="00084655">
        <w:t>Data set: Vegetation_example</w:t>
      </w:r>
    </w:p>
    <w:p w14:paraId="398281F1" w14:textId="77777777" w:rsidR="002A0FFE" w:rsidRPr="00084655" w:rsidRDefault="002A0FFE" w:rsidP="00365381">
      <w:pPr>
        <w:pStyle w:val="Heading2"/>
      </w:pPr>
      <w:bookmarkStart w:id="33" w:name="_Toc355280426"/>
      <w:bookmarkStart w:id="34" w:name="_Toc295650999"/>
      <w:r w:rsidRPr="00084655">
        <w:t>Examine the Folder and File Structure</w:t>
      </w:r>
      <w:bookmarkEnd w:id="33"/>
      <w:bookmarkEnd w:id="34"/>
    </w:p>
    <w:p w14:paraId="5EBFC8C6" w14:textId="5FD32B43" w:rsidR="002A0FFE" w:rsidRPr="00084655" w:rsidRDefault="00396761" w:rsidP="00365381">
      <w:pPr>
        <w:pStyle w:val="Body"/>
      </w:pPr>
      <w:r>
        <w:t>Open a file</w:t>
      </w:r>
      <w:r w:rsidR="002A0FFE" w:rsidRPr="00084655">
        <w:t xml:space="preserve"> system window and browse the directory structure of the ‘Vegetation_example’ folder.</w:t>
      </w:r>
    </w:p>
    <w:p w14:paraId="7E86460B" w14:textId="472825BB" w:rsidR="002A0FFE" w:rsidRPr="00084655" w:rsidRDefault="002A0FFE" w:rsidP="00365381">
      <w:pPr>
        <w:pStyle w:val="Body"/>
      </w:pPr>
      <w:r w:rsidRPr="00084655">
        <w:t xml:space="preserve">It contains three species folders: Blackfern, Cabbage tree and Lemonwood. Open each of these species folders and examine the contents of the site directories contained in them. Blackfern has only one sample site while Lemonwood and Cabbage tree have three </w:t>
      </w:r>
      <w:r w:rsidR="00396761">
        <w:t>and</w:t>
      </w:r>
      <w:r w:rsidRPr="00084655">
        <w:t xml:space="preserve"> two</w:t>
      </w:r>
      <w:r w:rsidR="00396761">
        <w:t xml:space="preserve"> respectively</w:t>
      </w:r>
      <w:r w:rsidRPr="00084655">
        <w:t xml:space="preserve">.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6205A7" w:rsidRPr="00084655">
        <w:t xml:space="preserve">Figure </w:t>
      </w:r>
      <w:r w:rsidR="006205A7">
        <w:rPr>
          <w:noProof/>
        </w:rPr>
        <w:t>2</w:t>
      </w:r>
      <w:r w:rsidR="00BF457D">
        <w:fldChar w:fldCharType="end"/>
      </w:r>
      <w:r w:rsidRPr="00084655">
        <w:t>).</w:t>
      </w:r>
    </w:p>
    <w:p w14:paraId="003A0657" w14:textId="20C16F7F" w:rsidR="002A0FFE" w:rsidRPr="00084655" w:rsidRDefault="00396761" w:rsidP="00365381">
      <w:pPr>
        <w:pStyle w:val="Figure"/>
      </w:pPr>
      <w:r>
        <w:rPr>
          <w:lang w:val="en-US" w:eastAsia="en-US"/>
        </w:rPr>
        <w:drawing>
          <wp:inline distT="0" distB="0" distL="0" distR="0" wp14:anchorId="62315952" wp14:editId="27BDADE9">
            <wp:extent cx="4437803" cy="224603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448" cy="2246357"/>
                    </a:xfrm>
                    <a:prstGeom prst="rect">
                      <a:avLst/>
                    </a:prstGeom>
                    <a:noFill/>
                    <a:ln>
                      <a:noFill/>
                    </a:ln>
                  </pic:spPr>
                </pic:pic>
              </a:graphicData>
            </a:graphic>
          </wp:inline>
        </w:drawing>
      </w:r>
    </w:p>
    <w:p w14:paraId="4D11F246" w14:textId="77777777" w:rsidR="002A0FFE" w:rsidRDefault="002A0FFE" w:rsidP="00365381">
      <w:pPr>
        <w:pStyle w:val="Caption"/>
      </w:pPr>
      <w:bookmarkStart w:id="35"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w:t>
      </w:r>
      <w:r w:rsidR="00BF457D">
        <w:rPr>
          <w:noProof/>
        </w:rPr>
        <w:fldChar w:fldCharType="end"/>
      </w:r>
      <w:bookmarkEnd w:id="35"/>
      <w:r w:rsidRPr="00084655">
        <w:t>: Folder and file structure of the Vegetation_example campaign</w:t>
      </w:r>
    </w:p>
    <w:p w14:paraId="287D360F" w14:textId="278B6824" w:rsidR="00902ED4" w:rsidRPr="00902ED4" w:rsidRDefault="00902ED4" w:rsidP="00902ED4">
      <w:r>
        <w:t>The following subsections examine some examples of data structures. It is important to note that SPECCHIO does not enforce any particular data structure; the examples below are merely discussing some potential data structuring options.</w:t>
      </w:r>
    </w:p>
    <w:p w14:paraId="448849E3" w14:textId="77777777" w:rsidR="005E3847" w:rsidRDefault="005E3847" w:rsidP="005E3847">
      <w:pPr>
        <w:pStyle w:val="Heading3"/>
      </w:pPr>
      <w:bookmarkStart w:id="36" w:name="_Toc358992583"/>
      <w:bookmarkStart w:id="37" w:name="_Toc355280427"/>
      <w:bookmarkStart w:id="38" w:name="_Toc295651000"/>
      <w:r>
        <w:t>Example Structure 1</w:t>
      </w:r>
      <w:bookmarkEnd w:id="36"/>
      <w:bookmarkEnd w:id="38"/>
    </w:p>
    <w:p w14:paraId="3B876541" w14:textId="6A3C4874" w:rsidR="005E3847" w:rsidRPr="00A250FC" w:rsidRDefault="005E3847" w:rsidP="005E3847">
      <w:pPr>
        <w:pStyle w:val="DocAction"/>
      </w:pPr>
    </w:p>
    <w:tbl>
      <w:tblPr>
        <w:tblStyle w:val="TableSimple"/>
        <w:tblW w:w="0" w:type="auto"/>
        <w:tblLayout w:type="fixed"/>
        <w:tblLook w:val="04A0" w:firstRow="1" w:lastRow="0" w:firstColumn="1" w:lastColumn="0" w:noHBand="0" w:noVBand="1"/>
      </w:tblPr>
      <w:tblGrid>
        <w:gridCol w:w="1951"/>
        <w:gridCol w:w="6520"/>
      </w:tblGrid>
      <w:tr w:rsidR="005E3847" w14:paraId="1C714166" w14:textId="77777777" w:rsidTr="00C06E35">
        <w:tc>
          <w:tcPr>
            <w:tcW w:w="1951" w:type="dxa"/>
          </w:tcPr>
          <w:p w14:paraId="544435A5" w14:textId="77777777" w:rsidR="005E3847" w:rsidRDefault="005E3847" w:rsidP="005E3847">
            <w:pPr>
              <w:pStyle w:val="TableText"/>
            </w:pPr>
            <w:r>
              <w:t>Species:</w:t>
            </w:r>
          </w:p>
        </w:tc>
        <w:tc>
          <w:tcPr>
            <w:tcW w:w="6520" w:type="dxa"/>
          </w:tcPr>
          <w:p w14:paraId="57CADC46" w14:textId="77777777" w:rsidR="005E3847" w:rsidRDefault="005E3847" w:rsidP="00C06E35">
            <w:pPr>
              <w:pStyle w:val="TableText"/>
              <w:ind w:left="545" w:hanging="545"/>
            </w:pPr>
            <w:r>
              <w:t>Multiple</w:t>
            </w:r>
          </w:p>
        </w:tc>
      </w:tr>
      <w:tr w:rsidR="005E3847" w14:paraId="3C5C9EE1" w14:textId="77777777" w:rsidTr="00C06E35">
        <w:tc>
          <w:tcPr>
            <w:tcW w:w="1951" w:type="dxa"/>
          </w:tcPr>
          <w:p w14:paraId="3FE6A2F9" w14:textId="77777777" w:rsidR="005E3847" w:rsidRDefault="005E3847" w:rsidP="005E3847">
            <w:pPr>
              <w:pStyle w:val="TableText"/>
            </w:pPr>
            <w:r>
              <w:t>Sites:</w:t>
            </w:r>
          </w:p>
        </w:tc>
        <w:tc>
          <w:tcPr>
            <w:tcW w:w="6520" w:type="dxa"/>
          </w:tcPr>
          <w:p w14:paraId="0E06F7C9" w14:textId="77777777" w:rsidR="005E3847" w:rsidRDefault="005E3847" w:rsidP="005E3847">
            <w:pPr>
              <w:pStyle w:val="TableText"/>
            </w:pPr>
            <w:r>
              <w:t>Multiple sites for each species</w:t>
            </w:r>
          </w:p>
        </w:tc>
      </w:tr>
      <w:tr w:rsidR="005E3847" w14:paraId="635CE61F" w14:textId="77777777" w:rsidTr="00C06E35">
        <w:tc>
          <w:tcPr>
            <w:tcW w:w="1951" w:type="dxa"/>
          </w:tcPr>
          <w:p w14:paraId="4847F4CE" w14:textId="77777777" w:rsidR="005E3847" w:rsidRDefault="005E3847" w:rsidP="005E3847">
            <w:pPr>
              <w:pStyle w:val="TableText"/>
            </w:pPr>
            <w:r>
              <w:t>Measurements:</w:t>
            </w:r>
          </w:p>
        </w:tc>
        <w:tc>
          <w:tcPr>
            <w:tcW w:w="6520" w:type="dxa"/>
          </w:tcPr>
          <w:p w14:paraId="0B875F3A" w14:textId="77777777" w:rsidR="005E3847" w:rsidRDefault="005E3847" w:rsidP="005E3847">
            <w:pPr>
              <w:pStyle w:val="TableText"/>
            </w:pPr>
            <w:r>
              <w:t>Multiple measurements per site using ASD file format</w:t>
            </w:r>
          </w:p>
        </w:tc>
      </w:tr>
      <w:tr w:rsidR="005E3847" w14:paraId="059D2DA3" w14:textId="77777777" w:rsidTr="00C06E35">
        <w:tc>
          <w:tcPr>
            <w:tcW w:w="1951" w:type="dxa"/>
          </w:tcPr>
          <w:p w14:paraId="7DF519FC" w14:textId="77777777" w:rsidR="005E3847" w:rsidRDefault="005E3847" w:rsidP="005E3847">
            <w:pPr>
              <w:pStyle w:val="TableText"/>
            </w:pPr>
            <w:r>
              <w:t>Example files:</w:t>
            </w:r>
          </w:p>
        </w:tc>
        <w:tc>
          <w:tcPr>
            <w:tcW w:w="6520" w:type="dxa"/>
          </w:tcPr>
          <w:p w14:paraId="3EF2D9E0" w14:textId="4C148863" w:rsidR="005E3847" w:rsidRDefault="00396761" w:rsidP="005E3847">
            <w:pPr>
              <w:pStyle w:val="TableText"/>
            </w:pPr>
            <w:r w:rsidRPr="00396761">
              <w:t>http://www.geo.uzh.ch/microsite/rslpapers/specchio/tutorial_data/vegetation_example.zip</w:t>
            </w:r>
          </w:p>
        </w:tc>
      </w:tr>
    </w:tbl>
    <w:p w14:paraId="79EC6FB9" w14:textId="77777777"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006205A7" w:rsidRPr="00084655">
        <w:t xml:space="preserve">Figure </w:t>
      </w:r>
      <w:r w:rsidR="006205A7">
        <w:rPr>
          <w:noProof/>
        </w:rPr>
        <w:t>3</w:t>
      </w:r>
      <w:r>
        <w:fldChar w:fldCharType="end"/>
      </w:r>
      <w:r w:rsidRPr="00084655">
        <w:t>).</w:t>
      </w:r>
    </w:p>
    <w:p w14:paraId="7E86FE2B" w14:textId="77777777" w:rsidR="005E3847" w:rsidRPr="00084655" w:rsidRDefault="005E3847" w:rsidP="005E3847">
      <w:pPr>
        <w:pStyle w:val="Figure"/>
      </w:pPr>
      <w:r>
        <w:rPr>
          <w:lang w:val="en-US" w:eastAsia="en-US"/>
        </w:rPr>
        <w:lastRenderedPageBreak/>
        <w:drawing>
          <wp:inline distT="0" distB="0" distL="0" distR="0" wp14:anchorId="4D30336D" wp14:editId="4D31B4F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8"/>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14:paraId="1BD1C277" w14:textId="77777777" w:rsidR="005E3847" w:rsidRPr="00084655" w:rsidRDefault="005E3847" w:rsidP="005E3847">
      <w:pPr>
        <w:pStyle w:val="Caption"/>
      </w:pPr>
      <w:bookmarkStart w:id="39" w:name="_Ref122063892"/>
      <w:bookmarkStart w:id="40" w:name="_Toc129263006"/>
      <w:r w:rsidRPr="00084655">
        <w:t xml:space="preserve">Figure </w:t>
      </w:r>
      <w:r w:rsidR="006205A7">
        <w:fldChar w:fldCharType="begin"/>
      </w:r>
      <w:r w:rsidR="006205A7">
        <w:instrText xml:space="preserve"> SEQ Figure \* ARABIC </w:instrText>
      </w:r>
      <w:r w:rsidR="006205A7">
        <w:fldChar w:fldCharType="separate"/>
      </w:r>
      <w:r w:rsidR="006205A7">
        <w:rPr>
          <w:noProof/>
        </w:rPr>
        <w:t>3</w:t>
      </w:r>
      <w:r w:rsidR="006205A7">
        <w:rPr>
          <w:noProof/>
        </w:rPr>
        <w:fldChar w:fldCharType="end"/>
      </w:r>
      <w:bookmarkEnd w:id="39"/>
      <w:r w:rsidRPr="00084655">
        <w:t>: Hierarchical directory structure</w:t>
      </w:r>
      <w:bookmarkEnd w:id="40"/>
    </w:p>
    <w:bookmarkStart w:id="41" w:name="_Ref130789629"/>
    <w:p w14:paraId="72B344E2" w14:textId="20CF353D" w:rsidR="005E3847" w:rsidRDefault="00C06E35" w:rsidP="005E3847">
      <w:pPr>
        <w:pStyle w:val="Body"/>
      </w:pPr>
      <w:r>
        <w:fldChar w:fldCharType="begin"/>
      </w:r>
      <w:r>
        <w:instrText xml:space="preserve"> REF _Ref157226500 \h </w:instrText>
      </w:r>
      <w:r>
        <w:fldChar w:fldCharType="separate"/>
      </w:r>
      <w:r w:rsidR="006205A7" w:rsidRPr="00084655">
        <w:t xml:space="preserve">Figure </w:t>
      </w:r>
      <w:r w:rsidR="006205A7">
        <w:rPr>
          <w:noProof/>
        </w:rPr>
        <w:t>2</w:t>
      </w:r>
      <w:r>
        <w:fldChar w:fldCharType="end"/>
      </w:r>
      <w:r>
        <w:t xml:space="preserve"> </w:t>
      </w:r>
      <w:r w:rsidR="005E3847" w:rsidRPr="00084655">
        <w:t xml:space="preserve">shows an example of a directory structure containing ASD spectral files. The main directory ‘Vegetation_example’ holds all species directories of the study. This main directory is the folder that needs to be specified </w:t>
      </w:r>
      <w:r w:rsidR="005E3847">
        <w:t>in the Path in the Campaign Creation dialog.</w:t>
      </w:r>
    </w:p>
    <w:p w14:paraId="62669167" w14:textId="77777777"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14:paraId="13E50DA3" w14:textId="77777777" w:rsidR="005E3847" w:rsidRDefault="005E3847" w:rsidP="005E3847">
      <w:pPr>
        <w:pStyle w:val="Body"/>
      </w:pPr>
      <w:r w:rsidRPr="00084655">
        <w:t>The site directories contain all spectral files collected at these sites</w:t>
      </w:r>
      <w:r>
        <w:t xml:space="preserve"> for that species.</w:t>
      </w:r>
    </w:p>
    <w:p w14:paraId="5548EB4C" w14:textId="77777777"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14:paraId="2A9C63B5" w14:textId="77777777" w:rsidR="005E3847" w:rsidRDefault="005E3847" w:rsidP="005E3847">
      <w:pPr>
        <w:pStyle w:val="Heading3"/>
      </w:pPr>
      <w:bookmarkStart w:id="42" w:name="_Toc355280359"/>
      <w:bookmarkStart w:id="43" w:name="_Toc358992584"/>
      <w:bookmarkStart w:id="44" w:name="_Toc295651001"/>
      <w:r>
        <w:t>Example for Reference and Target Spectra</w:t>
      </w:r>
      <w:bookmarkEnd w:id="42"/>
      <w:bookmarkEnd w:id="43"/>
      <w:bookmarkEnd w:id="44"/>
    </w:p>
    <w:tbl>
      <w:tblPr>
        <w:tblStyle w:val="TableSimple"/>
        <w:tblW w:w="0" w:type="auto"/>
        <w:tblLook w:val="04A0" w:firstRow="1" w:lastRow="0" w:firstColumn="1" w:lastColumn="0" w:noHBand="0" w:noVBand="1"/>
      </w:tblPr>
      <w:tblGrid>
        <w:gridCol w:w="1529"/>
        <w:gridCol w:w="7333"/>
      </w:tblGrid>
      <w:tr w:rsidR="005E3847" w14:paraId="51D17ED4" w14:textId="77777777" w:rsidTr="005E3847">
        <w:tc>
          <w:tcPr>
            <w:tcW w:w="0" w:type="auto"/>
          </w:tcPr>
          <w:p w14:paraId="4CA9F2EA" w14:textId="77777777" w:rsidR="005E3847" w:rsidRDefault="005E3847" w:rsidP="005E3847">
            <w:pPr>
              <w:pStyle w:val="TableText"/>
            </w:pPr>
            <w:r>
              <w:t>Species:</w:t>
            </w:r>
          </w:p>
        </w:tc>
        <w:tc>
          <w:tcPr>
            <w:tcW w:w="0" w:type="auto"/>
          </w:tcPr>
          <w:p w14:paraId="2ED8E4E2" w14:textId="77777777" w:rsidR="005E3847" w:rsidRDefault="005E3847" w:rsidP="005E3847">
            <w:pPr>
              <w:pStyle w:val="TableText"/>
            </w:pPr>
            <w:r>
              <w:t>Multiple</w:t>
            </w:r>
          </w:p>
        </w:tc>
      </w:tr>
      <w:tr w:rsidR="005E3847" w14:paraId="07116BFA" w14:textId="77777777" w:rsidTr="005E3847">
        <w:tc>
          <w:tcPr>
            <w:tcW w:w="0" w:type="auto"/>
          </w:tcPr>
          <w:p w14:paraId="6CFB64DA" w14:textId="77777777" w:rsidR="005E3847" w:rsidRDefault="005E3847" w:rsidP="005E3847">
            <w:pPr>
              <w:pStyle w:val="TableText"/>
            </w:pPr>
            <w:r>
              <w:t>Sites:</w:t>
            </w:r>
          </w:p>
        </w:tc>
        <w:tc>
          <w:tcPr>
            <w:tcW w:w="0" w:type="auto"/>
          </w:tcPr>
          <w:p w14:paraId="0358F73C" w14:textId="77777777" w:rsidR="005E3847" w:rsidRDefault="005E3847" w:rsidP="005E3847">
            <w:pPr>
              <w:pStyle w:val="TableText"/>
            </w:pPr>
            <w:r>
              <w:t>Multiple sites for each species</w:t>
            </w:r>
          </w:p>
        </w:tc>
      </w:tr>
      <w:tr w:rsidR="005E3847" w14:paraId="0E9BC829" w14:textId="77777777" w:rsidTr="005E3847">
        <w:tc>
          <w:tcPr>
            <w:tcW w:w="0" w:type="auto"/>
          </w:tcPr>
          <w:p w14:paraId="42680B9E" w14:textId="77777777" w:rsidR="005E3847" w:rsidRDefault="005E3847" w:rsidP="005E3847">
            <w:pPr>
              <w:pStyle w:val="TableText"/>
            </w:pPr>
            <w:r>
              <w:t>Measurements:</w:t>
            </w:r>
          </w:p>
        </w:tc>
        <w:tc>
          <w:tcPr>
            <w:tcW w:w="0" w:type="auto"/>
          </w:tcPr>
          <w:p w14:paraId="2C929646" w14:textId="77777777" w:rsidR="005E3847" w:rsidRPr="00A250FC" w:rsidRDefault="005E3847" w:rsidP="005E3847">
            <w:pPr>
              <w:pStyle w:val="TableText"/>
            </w:pPr>
            <w:r>
              <w:t>Radiance spectra measured with use of a reference panel</w:t>
            </w:r>
          </w:p>
        </w:tc>
      </w:tr>
      <w:tr w:rsidR="005E3847" w14:paraId="208A7A77" w14:textId="77777777" w:rsidTr="005E3847">
        <w:tc>
          <w:tcPr>
            <w:tcW w:w="0" w:type="auto"/>
          </w:tcPr>
          <w:p w14:paraId="095A8060" w14:textId="77777777" w:rsidR="005E3847" w:rsidRDefault="005E3847" w:rsidP="005E3847">
            <w:pPr>
              <w:pStyle w:val="TableText"/>
            </w:pPr>
            <w:r>
              <w:t>Example files:</w:t>
            </w:r>
          </w:p>
        </w:tc>
        <w:tc>
          <w:tcPr>
            <w:tcW w:w="0" w:type="auto"/>
          </w:tcPr>
          <w:p w14:paraId="6FFB8E2E" w14:textId="2D4CB2A2" w:rsidR="005E3847" w:rsidRDefault="00C06E35" w:rsidP="005E3847">
            <w:pPr>
              <w:pStyle w:val="TableText"/>
            </w:pPr>
            <w:r w:rsidRPr="00C06E35">
              <w:t>http://www.geo.uzh.ch/microsite/rslpapers/specchio/tutorial_data/ger_example.zip</w:t>
            </w:r>
          </w:p>
        </w:tc>
      </w:tr>
    </w:tbl>
    <w:p w14:paraId="7B88F587" w14:textId="707A7D50" w:rsidR="005E3847" w:rsidRDefault="005E3847" w:rsidP="005E3847">
      <w:pPr>
        <w:pStyle w:val="Body"/>
      </w:pPr>
      <w:r>
        <w:t xml:space="preserve">If a spectroradiometer is configured to acquire radiances, the irradiance will commonly be characterised indirectly by measuring the radiance reflected </w:t>
      </w:r>
      <w:r w:rsidR="003136C9">
        <w:t>off</w:t>
      </w:r>
      <w:r>
        <w:t xml:space="preserve"> a reference panel. This may be preferable to the direct acquisition of reflectance data as information about the irradiance can be retrieved from the dataset.</w:t>
      </w:r>
    </w:p>
    <w:p w14:paraId="50403520" w14:textId="269D1CCB" w:rsidR="005E3847" w:rsidRDefault="005E3847" w:rsidP="005E3847">
      <w:pPr>
        <w:pStyle w:val="Body"/>
      </w:pPr>
      <w:r>
        <w:t xml:space="preserve">The structure </w:t>
      </w:r>
      <w:r w:rsidR="003136C9">
        <w:t>should</w:t>
      </w:r>
      <w:r>
        <w:t xml:space="preserve"> therefore</w:t>
      </w:r>
      <w:r w:rsidR="003136C9">
        <w:t xml:space="preserve"> ideally</w:t>
      </w:r>
      <w:r>
        <w:t xml:space="preserve"> hold target and the related reference radiance spectra in adjacent directories.</w:t>
      </w:r>
      <w:r w:rsidR="003136C9">
        <w:t xml:space="preserve"> Separating reference and target readings into separate directories may ease the calculation of reflectance factors later on, but SPECCHIO does not enforce such data structuring. For input files containing both target and reference radiances, as is the case for GER files, according subdirectories will be automatically generated upon data loading.</w:t>
      </w:r>
    </w:p>
    <w:p w14:paraId="4A42FAD8" w14:textId="77777777" w:rsidR="005E3847" w:rsidRDefault="005E3847" w:rsidP="005E3847">
      <w:pPr>
        <w:pStyle w:val="Figure"/>
      </w:pPr>
      <w:r>
        <w:rPr>
          <w:lang w:val="en-US" w:eastAsia="en-US"/>
        </w:rPr>
        <w:lastRenderedPageBreak/>
        <w:drawing>
          <wp:inline distT="0" distB="0" distL="0" distR="0" wp14:anchorId="0B0707BC" wp14:editId="27C07CC2">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14:paraId="069E11BB" w14:textId="77777777" w:rsidR="005E3847" w:rsidRDefault="005E3847" w:rsidP="005E3847">
      <w:pPr>
        <w:pStyle w:val="Caption"/>
      </w:pPr>
      <w:bookmarkStart w:id="45" w:name="_Ref96530518"/>
      <w:r>
        <w:t xml:space="preserve">Figure </w:t>
      </w:r>
      <w:r w:rsidR="006205A7">
        <w:fldChar w:fldCharType="begin"/>
      </w:r>
      <w:r w:rsidR="006205A7">
        <w:instrText xml:space="preserve"> SEQ Figure \* ARABIC </w:instrText>
      </w:r>
      <w:r w:rsidR="006205A7">
        <w:fldChar w:fldCharType="separate"/>
      </w:r>
      <w:r w:rsidR="006205A7">
        <w:rPr>
          <w:noProof/>
        </w:rPr>
        <w:t>4</w:t>
      </w:r>
      <w:r w:rsidR="006205A7">
        <w:rPr>
          <w:noProof/>
        </w:rPr>
        <w:fldChar w:fldCharType="end"/>
      </w:r>
      <w:bookmarkEnd w:id="45"/>
      <w:r>
        <w:t>: A possible structure for the storage of target and reference radiance spectra</w:t>
      </w:r>
    </w:p>
    <w:p w14:paraId="791ADD91" w14:textId="74FC2006" w:rsidR="005E3847" w:rsidRPr="00A20F34" w:rsidRDefault="005E3847" w:rsidP="005E3847">
      <w:pPr>
        <w:pStyle w:val="Body"/>
      </w:pPr>
      <w:r>
        <w:t>In this example, the Reference sub-directory holds the reference spectra</w:t>
      </w:r>
      <w:r w:rsidR="003136C9">
        <w:t>,</w:t>
      </w:r>
      <w:r>
        <w:t xml:space="preserve"> which relate to Plant A, Plant B and Plant C.</w:t>
      </w:r>
    </w:p>
    <w:p w14:paraId="7BD4AEAC" w14:textId="53E30D21" w:rsidR="000F2CE6" w:rsidRPr="00084655" w:rsidRDefault="002A0FFE" w:rsidP="000F2CE6">
      <w:pPr>
        <w:pStyle w:val="Heading2"/>
      </w:pPr>
      <w:bookmarkStart w:id="46" w:name="_Toc295651002"/>
      <w:bookmarkEnd w:id="41"/>
      <w:r w:rsidRPr="00084655">
        <w:t>Creating a new Campaign and Loading the Spectra</w:t>
      </w:r>
      <w:bookmarkEnd w:id="37"/>
      <w:bookmarkEnd w:id="46"/>
      <w:r w:rsidR="000F2CE6" w:rsidRPr="000F2CE6">
        <w:t xml:space="preserve"> </w:t>
      </w:r>
    </w:p>
    <w:tbl>
      <w:tblPr>
        <w:tblStyle w:val="Instructions"/>
        <w:tblW w:w="0" w:type="auto"/>
        <w:tblLook w:val="04A0" w:firstRow="1" w:lastRow="0" w:firstColumn="1" w:lastColumn="0" w:noHBand="0" w:noVBand="1"/>
      </w:tblPr>
      <w:tblGrid>
        <w:gridCol w:w="8862"/>
      </w:tblGrid>
      <w:tr w:rsidR="000F2CE6" w14:paraId="2CF96FB9" w14:textId="77777777" w:rsidTr="000F2CE6">
        <w:tc>
          <w:tcPr>
            <w:tcW w:w="9571" w:type="dxa"/>
          </w:tcPr>
          <w:p w14:paraId="293DE709" w14:textId="45392F79" w:rsidR="000F2CE6" w:rsidRPr="00084655" w:rsidRDefault="000F2CE6" w:rsidP="000F2CE6">
            <w:pPr>
              <w:pStyle w:val="ProcessStep"/>
            </w:pPr>
            <w:r>
              <w:t>S</w:t>
            </w:r>
            <w:r w:rsidRPr="00084655">
              <w:t xml:space="preserve">elect </w:t>
            </w:r>
            <w:r w:rsidRPr="00D23C16">
              <w:rPr>
                <w:rStyle w:val="GUIWord"/>
              </w:rPr>
              <w:t>Data Input</w:t>
            </w:r>
            <w:r w:rsidRPr="00084655">
              <w:t xml:space="preserve"> </w:t>
            </w:r>
            <w:r>
              <w:t xml:space="preserve">and </w:t>
            </w:r>
            <w:r w:rsidRPr="00D23C16">
              <w:rPr>
                <w:rStyle w:val="GUIWord"/>
              </w:rPr>
              <w:t>Create new campaign</w:t>
            </w:r>
            <w:r w:rsidRPr="00084655">
              <w:t xml:space="preserve"> </w:t>
            </w:r>
            <w:r>
              <w:t>from the Main Window menu</w:t>
            </w:r>
            <w:r w:rsidRPr="00084655">
              <w:t>. This brings up the new Campaign dialog.</w:t>
            </w:r>
          </w:p>
          <w:p w14:paraId="46D50322" w14:textId="14918199" w:rsidR="000F2CE6" w:rsidRPr="00084655" w:rsidRDefault="00704776" w:rsidP="000F2CE6">
            <w:pPr>
              <w:pStyle w:val="Figure"/>
            </w:pPr>
            <w:r>
              <w:rPr>
                <w:lang w:val="en-US" w:eastAsia="en-US"/>
              </w:rPr>
              <w:drawing>
                <wp:inline distT="0" distB="0" distL="0" distR="0" wp14:anchorId="27B9DF02" wp14:editId="1513B816">
                  <wp:extent cx="3210560" cy="8930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0560" cy="893063"/>
                          </a:xfrm>
                          <a:prstGeom prst="rect">
                            <a:avLst/>
                          </a:prstGeom>
                          <a:noFill/>
                          <a:ln>
                            <a:noFill/>
                          </a:ln>
                        </pic:spPr>
                      </pic:pic>
                    </a:graphicData>
                  </a:graphic>
                </wp:inline>
              </w:drawing>
            </w:r>
          </w:p>
          <w:p w14:paraId="74E61866" w14:textId="77777777" w:rsidR="000F2CE6" w:rsidRPr="00084655" w:rsidRDefault="000F2CE6" w:rsidP="000F2CE6">
            <w:pPr>
              <w:pStyle w:val="Caption"/>
            </w:pPr>
            <w:bookmarkStart w:id="47" w:name="_Ref130604624"/>
            <w:r w:rsidRPr="00084655">
              <w:t xml:space="preserve">Figure </w:t>
            </w:r>
            <w:r w:rsidR="006205A7">
              <w:fldChar w:fldCharType="begin"/>
            </w:r>
            <w:r w:rsidR="006205A7">
              <w:instrText xml:space="preserve"> SEQ Figure \* ARABIC </w:instrText>
            </w:r>
            <w:r w:rsidR="006205A7">
              <w:fldChar w:fldCharType="separate"/>
            </w:r>
            <w:r w:rsidR="006205A7">
              <w:rPr>
                <w:noProof/>
              </w:rPr>
              <w:t>5</w:t>
            </w:r>
            <w:r w:rsidR="006205A7">
              <w:rPr>
                <w:noProof/>
              </w:rPr>
              <w:fldChar w:fldCharType="end"/>
            </w:r>
            <w:bookmarkEnd w:id="47"/>
            <w:r w:rsidRPr="00084655">
              <w:t>: New Campaign dialog</w:t>
            </w:r>
          </w:p>
          <w:p w14:paraId="3A42F438" w14:textId="0EB56671" w:rsidR="000F2CE6" w:rsidRPr="00084655" w:rsidRDefault="000F2CE6" w:rsidP="000F2CE6">
            <w:pPr>
              <w:pStyle w:val="ProcessStep"/>
            </w:pPr>
            <w:r>
              <w:t>Enter the name you have selected for this</w:t>
            </w:r>
            <w:r w:rsidRPr="00084655">
              <w:t xml:space="preserve"> </w:t>
            </w:r>
            <w:r>
              <w:t>C</w:t>
            </w:r>
            <w:r w:rsidRPr="00084655">
              <w:t>ampaign</w:t>
            </w:r>
            <w:r>
              <w:t xml:space="preserve">, e.g. ‘Andys </w:t>
            </w:r>
            <w:r w:rsidR="00704776">
              <w:t>Tutorial</w:t>
            </w:r>
            <w:r>
              <w:t xml:space="preserve"> </w:t>
            </w:r>
            <w:r w:rsidR="00704776">
              <w:t>Data</w:t>
            </w:r>
            <w:r>
              <w:t xml:space="preserve">. The maximum length is </w:t>
            </w:r>
            <w:r w:rsidRPr="00084655">
              <w:t>45 characters.</w:t>
            </w:r>
          </w:p>
          <w:p w14:paraId="359FE93A" w14:textId="77777777" w:rsidR="000F2CE6" w:rsidRDefault="000F2CE6" w:rsidP="000F2CE6">
            <w:pPr>
              <w:pStyle w:val="ProcessStep"/>
            </w:pPr>
            <w:r w:rsidRPr="00084655">
              <w:t xml:space="preserve">To set the </w:t>
            </w:r>
            <w:r w:rsidRPr="00D23C16">
              <w:rPr>
                <w:rStyle w:val="GUIWord"/>
              </w:rPr>
              <w:t xml:space="preserve">Main </w:t>
            </w:r>
            <w:r>
              <w:rPr>
                <w:rStyle w:val="GUIWord"/>
              </w:rPr>
              <w:t>directory:</w:t>
            </w:r>
            <w:r w:rsidRPr="00082E93">
              <w:t xml:space="preserve"> field</w:t>
            </w:r>
            <w:r>
              <w:t>,</w:t>
            </w:r>
            <w:r w:rsidRPr="00084655">
              <w:t xml:space="preserve"> select the </w:t>
            </w:r>
            <w:r w:rsidRPr="00653690">
              <w:rPr>
                <w:rStyle w:val="ActionButton"/>
              </w:rPr>
              <w:t> </w:t>
            </w:r>
            <w:r w:rsidRPr="00D23C16">
              <w:rPr>
                <w:rStyle w:val="ActionButton"/>
              </w:rPr>
              <w:t>Browse</w:t>
            </w:r>
            <w:r>
              <w:rPr>
                <w:rStyle w:val="ActionButton"/>
              </w:rPr>
              <w:t> </w:t>
            </w:r>
            <w:r w:rsidRPr="00084655">
              <w:t xml:space="preserve"> button </w:t>
            </w:r>
            <w:r>
              <w:t>to display</w:t>
            </w:r>
            <w:r w:rsidRPr="00084655">
              <w:t xml:space="preserve"> a </w:t>
            </w:r>
            <w:r>
              <w:t>folder</w:t>
            </w:r>
            <w:r w:rsidRPr="00084655">
              <w:t xml:space="preserve"> tree. </w:t>
            </w:r>
          </w:p>
          <w:p w14:paraId="52C32A97" w14:textId="009D9539" w:rsidR="000F2CE6" w:rsidRDefault="000F2CE6" w:rsidP="000F2CE6">
            <w:pPr>
              <w:pStyle w:val="ProcessStepFollow"/>
            </w:pPr>
            <w:r w:rsidRPr="00084655">
              <w:t xml:space="preserve">The </w:t>
            </w:r>
            <w:r w:rsidRPr="00D23C16">
              <w:rPr>
                <w:rStyle w:val="GUIWord"/>
              </w:rPr>
              <w:t xml:space="preserve">Main </w:t>
            </w:r>
            <w:r>
              <w:rPr>
                <w:rStyle w:val="GUIWord"/>
              </w:rPr>
              <w:t>directory:</w:t>
            </w:r>
            <w:r w:rsidRPr="00084655">
              <w:t xml:space="preserve"> path is a file system pathname pointing to the </w:t>
            </w:r>
            <w:r>
              <w:t>folder</w:t>
            </w:r>
            <w:r w:rsidRPr="00084655">
              <w:t xml:space="preserve"> that contains all hierarchies and </w:t>
            </w:r>
            <w:r>
              <w:t>s</w:t>
            </w:r>
            <w:r w:rsidRPr="00084655">
              <w:t xml:space="preserve">pectra </w:t>
            </w:r>
            <w:r>
              <w:t>for this Campaign</w:t>
            </w:r>
            <w:r w:rsidRPr="00084655">
              <w:t>.</w:t>
            </w:r>
            <w:r>
              <w:t xml:space="preserve"> When you load Spectral data, it will be loaded from this folder. Navigate to the required path on your hard disk. (W</w:t>
            </w:r>
            <w:r w:rsidRPr="00084655">
              <w:t>hen using a UNIX system you may have</w:t>
            </w:r>
            <w:r>
              <w:t xml:space="preserve"> to enter a dot as filename – see the SPECCHIO User Guide for Details</w:t>
            </w:r>
            <w:r w:rsidRPr="00084655">
              <w:t>)</w:t>
            </w:r>
          </w:p>
          <w:p w14:paraId="2445B880" w14:textId="4B513523" w:rsidR="000F2CE6" w:rsidRDefault="000F2CE6" w:rsidP="000F2CE6">
            <w:pPr>
              <w:pStyle w:val="ProcessStep"/>
            </w:pPr>
            <w:r w:rsidRPr="00084655">
              <w:t xml:space="preserve">Click </w:t>
            </w:r>
            <w:r w:rsidRPr="00DF6BD7">
              <w:rPr>
                <w:rStyle w:val="ActionButton"/>
              </w:rPr>
              <w:t> </w:t>
            </w:r>
            <w:r w:rsidRPr="00D23C16">
              <w:rPr>
                <w:rStyle w:val="ActionButton"/>
              </w:rPr>
              <w:t>Create</w:t>
            </w:r>
            <w:r>
              <w:rPr>
                <w:rStyle w:val="ActionButton"/>
              </w:rPr>
              <w:t> </w:t>
            </w:r>
            <w:r w:rsidRPr="00084655">
              <w:t xml:space="preserve"> to create the new</w:t>
            </w:r>
            <w:r>
              <w:t xml:space="preserve"> empty Campaign in the database or click </w:t>
            </w:r>
            <w:r w:rsidRPr="00D23C16">
              <w:rPr>
                <w:rStyle w:val="ActionButton"/>
              </w:rPr>
              <w:t>Create</w:t>
            </w:r>
            <w:r>
              <w:rPr>
                <w:rStyle w:val="ActionButton"/>
              </w:rPr>
              <w:t>&amp;Load </w:t>
            </w:r>
            <w:r w:rsidRPr="00084655">
              <w:t xml:space="preserve"> to</w:t>
            </w:r>
            <w:r>
              <w:t xml:space="preserve"> create a new Campaign and start loading the spectral files right away.</w:t>
            </w:r>
          </w:p>
          <w:p w14:paraId="21C3D195" w14:textId="77777777" w:rsidR="000F2CE6" w:rsidRDefault="000F2CE6" w:rsidP="000F2CE6">
            <w:pPr>
              <w:pStyle w:val="ProcessStep"/>
            </w:pPr>
            <w:r w:rsidRPr="00084655">
              <w:t xml:space="preserve">A message box will appear once the </w:t>
            </w:r>
            <w:r>
              <w:t>C</w:t>
            </w:r>
            <w:r w:rsidRPr="00084655">
              <w:t>ampaign has been successfully created.</w:t>
            </w:r>
            <w:r>
              <w:t xml:space="preserve"> Click </w:t>
            </w:r>
            <w:r w:rsidRPr="000874EE">
              <w:rPr>
                <w:rStyle w:val="ActionButton"/>
              </w:rPr>
              <w:t> OK </w:t>
            </w:r>
            <w:r>
              <w:t xml:space="preserve"> to close it.</w:t>
            </w:r>
          </w:p>
          <w:p w14:paraId="704BF4C0" w14:textId="77777777" w:rsidR="000F2CE6" w:rsidRDefault="000F2CE6" w:rsidP="000F2CE6">
            <w:pPr>
              <w:pStyle w:val="ProcessStep"/>
            </w:pPr>
            <w:r>
              <w:t xml:space="preserve">Click </w:t>
            </w:r>
            <w:r w:rsidRPr="006B299A">
              <w:rPr>
                <w:rStyle w:val="ActionButton"/>
              </w:rPr>
              <w:t> Cancel </w:t>
            </w:r>
            <w:r>
              <w:t xml:space="preserve"> to close the Campaign creation dialog.</w:t>
            </w:r>
          </w:p>
        </w:tc>
      </w:tr>
    </w:tbl>
    <w:p w14:paraId="16B2EB14" w14:textId="77777777" w:rsidR="002A0FFE" w:rsidRDefault="002A0FFE" w:rsidP="000F2CE6">
      <w:pPr>
        <w:pStyle w:val="Heading2"/>
        <w:numPr>
          <w:ilvl w:val="0"/>
          <w:numId w:val="0"/>
        </w:numPr>
      </w:pPr>
    </w:p>
    <w:p w14:paraId="2A8CC5A7" w14:textId="3FC04045" w:rsidR="0049352C" w:rsidRDefault="0049352C" w:rsidP="0049352C">
      <w:pPr>
        <w:ind w:left="709"/>
      </w:pPr>
      <w:r>
        <w:rPr>
          <w:noProof/>
          <w:lang w:val="en-US"/>
        </w:rPr>
        <w:drawing>
          <wp:inline distT="0" distB="0" distL="0" distR="0" wp14:anchorId="6DE25CBF" wp14:editId="7A76DBE8">
            <wp:extent cx="4550198" cy="2257874"/>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0281" cy="2257915"/>
                    </a:xfrm>
                    <a:prstGeom prst="rect">
                      <a:avLst/>
                    </a:prstGeom>
                    <a:noFill/>
                    <a:ln>
                      <a:noFill/>
                    </a:ln>
                  </pic:spPr>
                </pic:pic>
              </a:graphicData>
            </a:graphic>
          </wp:inline>
        </w:drawing>
      </w:r>
    </w:p>
    <w:p w14:paraId="3CDF561B" w14:textId="1DD11075" w:rsidR="0049352C" w:rsidRPr="0049352C" w:rsidRDefault="0049352C" w:rsidP="0049352C">
      <w:pPr>
        <w:pStyle w:val="Caption"/>
      </w:pPr>
      <w:bookmarkStart w:id="48" w:name="_Ref262135673"/>
      <w:r>
        <w:t xml:space="preserve">Figure </w:t>
      </w:r>
      <w:r w:rsidR="006205A7">
        <w:fldChar w:fldCharType="begin"/>
      </w:r>
      <w:r w:rsidR="006205A7">
        <w:instrText xml:space="preserve"> SEQ Figure \* ARABIC </w:instrText>
      </w:r>
      <w:r w:rsidR="006205A7">
        <w:fldChar w:fldCharType="separate"/>
      </w:r>
      <w:r w:rsidR="006205A7">
        <w:rPr>
          <w:noProof/>
        </w:rPr>
        <w:t>6</w:t>
      </w:r>
      <w:r w:rsidR="006205A7">
        <w:rPr>
          <w:noProof/>
        </w:rPr>
        <w:fldChar w:fldCharType="end"/>
      </w:r>
      <w:bookmarkEnd w:id="48"/>
      <w:r>
        <w:t>: Main window with loading progress reports</w:t>
      </w:r>
    </w:p>
    <w:p w14:paraId="787120F5" w14:textId="785A4659" w:rsidR="0049352C" w:rsidRDefault="0049352C" w:rsidP="00365381">
      <w:pPr>
        <w:pStyle w:val="Body"/>
      </w:pPr>
      <w:r>
        <w:t>During file loading the progress is shown as text reports in the main window panel (</w:t>
      </w:r>
      <w:r>
        <w:fldChar w:fldCharType="begin"/>
      </w:r>
      <w:r>
        <w:instrText xml:space="preserve"> REF _Ref262135673 \h </w:instrText>
      </w:r>
      <w:r>
        <w:fldChar w:fldCharType="separate"/>
      </w:r>
      <w:r w:rsidR="006205A7">
        <w:t xml:space="preserve">Figure </w:t>
      </w:r>
      <w:r w:rsidR="006205A7">
        <w:rPr>
          <w:noProof/>
        </w:rPr>
        <w:t>6</w:t>
      </w:r>
      <w:r>
        <w:fldChar w:fldCharType="end"/>
      </w:r>
      <w:r>
        <w:t>).</w:t>
      </w:r>
    </w:p>
    <w:p w14:paraId="43EBB9F4" w14:textId="6A33A991" w:rsidR="000F2CE6" w:rsidRPr="00084655" w:rsidRDefault="002A0FFE" w:rsidP="00365381">
      <w:pPr>
        <w:pStyle w:val="Body"/>
      </w:pPr>
      <w:r w:rsidRPr="00084655">
        <w:t>A message box pop</w:t>
      </w:r>
      <w:r w:rsidR="00D51283">
        <w:t>s</w:t>
      </w:r>
      <w:r w:rsidRPr="00084655">
        <w:t xml:space="preserve"> up when the campaign has been loaded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6205A7" w:rsidRPr="00084655">
        <w:t xml:space="preserve">Figure </w:t>
      </w:r>
      <w:r w:rsidR="006205A7">
        <w:rPr>
          <w:noProof/>
        </w:rPr>
        <w:t>7</w:t>
      </w:r>
      <w:r w:rsidR="00BF457D">
        <w:fldChar w:fldCharType="end"/>
      </w:r>
      <w:r w:rsidRPr="00084655">
        <w:t>). A total of 64 spectral files should now hav</w:t>
      </w:r>
      <w:r w:rsidR="0049352C">
        <w:t>e been loaded into the database.</w:t>
      </w:r>
    </w:p>
    <w:p w14:paraId="720FCD06" w14:textId="3BD97254" w:rsidR="002A0FFE" w:rsidRPr="00084655" w:rsidRDefault="0049352C" w:rsidP="00365381">
      <w:pPr>
        <w:pStyle w:val="Figure"/>
      </w:pPr>
      <w:r>
        <w:rPr>
          <w:lang w:val="en-US" w:eastAsia="en-US"/>
        </w:rPr>
        <w:drawing>
          <wp:inline distT="0" distB="0" distL="0" distR="0" wp14:anchorId="7896E3E8" wp14:editId="4C5E8371">
            <wp:extent cx="1909233" cy="947206"/>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9233" cy="947206"/>
                    </a:xfrm>
                    <a:prstGeom prst="rect">
                      <a:avLst/>
                    </a:prstGeom>
                    <a:noFill/>
                    <a:ln>
                      <a:noFill/>
                    </a:ln>
                  </pic:spPr>
                </pic:pic>
              </a:graphicData>
            </a:graphic>
          </wp:inline>
        </w:drawing>
      </w:r>
    </w:p>
    <w:p w14:paraId="633951BE" w14:textId="77777777" w:rsidR="002A0FFE" w:rsidRPr="00084655" w:rsidRDefault="002A0FFE" w:rsidP="00365381">
      <w:pPr>
        <w:pStyle w:val="Caption"/>
      </w:pPr>
      <w:bookmarkStart w:id="49"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7</w:t>
      </w:r>
      <w:r w:rsidR="00BF457D">
        <w:rPr>
          <w:noProof/>
        </w:rPr>
        <w:fldChar w:fldCharType="end"/>
      </w:r>
      <w:bookmarkEnd w:id="49"/>
      <w:r w:rsidRPr="00084655">
        <w:t>: Message box showing the number of processed files during campaign loading</w:t>
      </w:r>
    </w:p>
    <w:p w14:paraId="2901DBE3" w14:textId="77777777" w:rsidR="002A0FFE" w:rsidRPr="00084655" w:rsidRDefault="002A0FFE" w:rsidP="00365381">
      <w:pPr>
        <w:pStyle w:val="Heading2"/>
      </w:pPr>
      <w:bookmarkStart w:id="50" w:name="_Ref157230477"/>
      <w:bookmarkStart w:id="51" w:name="_Toc355280428"/>
      <w:bookmarkStart w:id="52" w:name="_Toc295651003"/>
      <w:r w:rsidRPr="00084655">
        <w:t>Get to Know Your Data</w:t>
      </w:r>
      <w:bookmarkEnd w:id="50"/>
      <w:bookmarkEnd w:id="51"/>
      <w:bookmarkEnd w:id="52"/>
    </w:p>
    <w:p w14:paraId="475D6297" w14:textId="4734AA1C" w:rsidR="002A0FFE" w:rsidRPr="00084655" w:rsidRDefault="002A0FFE" w:rsidP="00365381">
      <w:pPr>
        <w:pStyle w:val="Body"/>
      </w:pPr>
      <w:r w:rsidRPr="00084655">
        <w:t xml:space="preserve">Your data are now ready to be visualised and exported. Open the </w:t>
      </w:r>
      <w:r w:rsidR="00C86DD9">
        <w:t>Data Browser</w:t>
      </w:r>
      <w:r w:rsidRPr="00084655">
        <w:t xml:space="preserve"> by selecting </w:t>
      </w:r>
      <w:r w:rsidR="0049352C">
        <w:rPr>
          <w:rStyle w:val="GUIWord"/>
        </w:rPr>
        <w:t>Data Processing</w:t>
      </w:r>
      <w:r w:rsidR="0049352C" w:rsidRPr="00DF0182">
        <w:rPr>
          <w:rStyle w:val="GUIWord"/>
        </w:rPr>
        <w:t xml:space="preserve"> &amp; Output/Browse data hierarchy</w:t>
      </w:r>
      <w:r w:rsidRPr="00084655">
        <w:t>.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w:t>
      </w:r>
      <w:r w:rsidR="0016361D">
        <w:fldChar w:fldCharType="begin"/>
      </w:r>
      <w:r w:rsidR="0016361D">
        <w:instrText xml:space="preserve"> REF _Ref157229357 \h  \* MERGEFORMAT </w:instrText>
      </w:r>
      <w:r w:rsidR="0016361D">
        <w:fldChar w:fldCharType="separate"/>
      </w:r>
      <w:r w:rsidR="006205A7" w:rsidRPr="00084655">
        <w:t xml:space="preserve">Figure </w:t>
      </w:r>
      <w:r w:rsidR="006205A7">
        <w:t>8</w:t>
      </w:r>
      <w:r w:rsidR="0016361D">
        <w:fldChar w:fldCharType="end"/>
      </w:r>
      <w:r w:rsidRPr="00084655">
        <w:t>). Also note that as you click around the tree (</w:t>
      </w:r>
      <w:r w:rsidR="000C7DFA">
        <w:t xml:space="preserve">selecting folders or files) </w:t>
      </w:r>
      <w:r w:rsidRPr="00084655">
        <w:t>the number of resulting rows on the right side are updated simultaneously. You can also use Ctrl and Shift keys to do multiple selections.</w:t>
      </w:r>
    </w:p>
    <w:p w14:paraId="649C0D80" w14:textId="7F962960" w:rsidR="002A0FFE" w:rsidRDefault="002A0FFE" w:rsidP="00365381">
      <w:pPr>
        <w:pStyle w:val="Body"/>
      </w:pPr>
      <w:r w:rsidRPr="00084655">
        <w:t xml:space="preserve">Now select the first 6 spectra of the Blackfern, site1, (the number of resulting rows should be 6) and click on ‘Show report’. A new window will appear looking similar to </w:t>
      </w:r>
      <w:r w:rsidR="0016361D">
        <w:fldChar w:fldCharType="begin"/>
      </w:r>
      <w:r w:rsidR="0016361D">
        <w:instrText xml:space="preserve"> REF _Ref157230003 \h  \* MERGEFORMAT </w:instrText>
      </w:r>
      <w:r w:rsidR="0016361D">
        <w:fldChar w:fldCharType="separate"/>
      </w:r>
      <w:r w:rsidR="006205A7" w:rsidRPr="00084655">
        <w:t xml:space="preserve">Figure </w:t>
      </w:r>
      <w:r w:rsidR="006205A7">
        <w:t>9</w:t>
      </w:r>
      <w:r w:rsidR="0016361D">
        <w:fldChar w:fldCharType="end"/>
      </w:r>
      <w:r w:rsidRPr="00084655">
        <w:t>. Note that a scrollable list containing the metadata is associated with every spectrum. Have a look at the metadata and note the data filled in automatically: filename, capture date, spatial position,</w:t>
      </w:r>
      <w:r w:rsidR="000C7DFA">
        <w:t xml:space="preserve"> measurement unit, sensor name, instrument name and instrument settings</w:t>
      </w:r>
      <w:r w:rsidRPr="00084655">
        <w:t>.</w:t>
      </w:r>
    </w:p>
    <w:p w14:paraId="3EBE3186" w14:textId="1699273B" w:rsidR="000C7DFA" w:rsidRPr="00084655" w:rsidRDefault="000C7DFA" w:rsidP="00365381">
      <w:pPr>
        <w:pStyle w:val="Body"/>
      </w:pPr>
      <w:r>
        <w:t xml:space="preserve">Use the arrow-based selector below the spectral plot to step through the spectra. </w:t>
      </w:r>
    </w:p>
    <w:p w14:paraId="51BECEC0" w14:textId="77777777" w:rsidR="002A0FFE" w:rsidRPr="00084655" w:rsidRDefault="002A0FFE" w:rsidP="00365381">
      <w:pPr>
        <w:pStyle w:val="Body"/>
      </w:pPr>
      <w:r w:rsidRPr="00084655">
        <w:t>The strong noise in the water bands is due to the generally high humidity found in New Zealand (maritime climate coupled with high yearly rainfall (up to 10 metres in Fjordland)).</w:t>
      </w:r>
    </w:p>
    <w:p w14:paraId="200E8121" w14:textId="3C11D3D6" w:rsidR="002A0FFE" w:rsidRPr="00084655" w:rsidRDefault="00704776" w:rsidP="00365381">
      <w:pPr>
        <w:pStyle w:val="Figure"/>
      </w:pPr>
      <w:r>
        <w:rPr>
          <w:lang w:val="en-US" w:eastAsia="en-US"/>
        </w:rPr>
        <w:lastRenderedPageBreak/>
        <w:drawing>
          <wp:inline distT="0" distB="0" distL="0" distR="0" wp14:anchorId="56FC3C12" wp14:editId="355DED58">
            <wp:extent cx="5470183" cy="2985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311" cy="2985205"/>
                    </a:xfrm>
                    <a:prstGeom prst="rect">
                      <a:avLst/>
                    </a:prstGeom>
                    <a:noFill/>
                    <a:ln>
                      <a:noFill/>
                    </a:ln>
                  </pic:spPr>
                </pic:pic>
              </a:graphicData>
            </a:graphic>
          </wp:inline>
        </w:drawing>
      </w:r>
    </w:p>
    <w:p w14:paraId="677C9F9C" w14:textId="55DBD3D6" w:rsidR="002A0FFE" w:rsidRDefault="002A0FFE" w:rsidP="00365381">
      <w:pPr>
        <w:pStyle w:val="Caption"/>
      </w:pPr>
      <w:bookmarkStart w:id="53"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8</w:t>
      </w:r>
      <w:r w:rsidR="00BF457D">
        <w:rPr>
          <w:noProof/>
        </w:rPr>
        <w:fldChar w:fldCharType="end"/>
      </w:r>
      <w:bookmarkEnd w:id="53"/>
      <w:r w:rsidRPr="00084655">
        <w:t>: Vegetation example campaign sho</w:t>
      </w:r>
      <w:r w:rsidR="00C86DD9">
        <w:t>wn in the Spectral Data Browser</w:t>
      </w:r>
    </w:p>
    <w:p w14:paraId="601662DE" w14:textId="77777777" w:rsidR="00C86DD9" w:rsidRPr="00C86DD9" w:rsidRDefault="00C86DD9" w:rsidP="00C86DD9"/>
    <w:p w14:paraId="33040E98" w14:textId="5BD9F284" w:rsidR="002A0FFE" w:rsidRPr="00084655" w:rsidRDefault="000C7DFA" w:rsidP="00365381">
      <w:pPr>
        <w:pStyle w:val="Figure"/>
      </w:pPr>
      <w:r>
        <w:rPr>
          <w:lang w:val="en-US" w:eastAsia="en-US"/>
        </w:rPr>
        <w:drawing>
          <wp:inline distT="0" distB="0" distL="0" distR="0" wp14:anchorId="3BBAC79B" wp14:editId="10A8995E">
            <wp:extent cx="4322868" cy="4817314"/>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2916" cy="4817367"/>
                    </a:xfrm>
                    <a:prstGeom prst="rect">
                      <a:avLst/>
                    </a:prstGeom>
                    <a:noFill/>
                    <a:ln>
                      <a:noFill/>
                    </a:ln>
                  </pic:spPr>
                </pic:pic>
              </a:graphicData>
            </a:graphic>
          </wp:inline>
        </w:drawing>
      </w:r>
    </w:p>
    <w:p w14:paraId="3DB0BEC7" w14:textId="77777777" w:rsidR="002A0FFE" w:rsidRPr="00084655" w:rsidRDefault="002A0FFE" w:rsidP="00365381">
      <w:pPr>
        <w:pStyle w:val="Caption"/>
      </w:pPr>
      <w:bookmarkStart w:id="54"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9</w:t>
      </w:r>
      <w:r w:rsidR="00BF457D">
        <w:rPr>
          <w:noProof/>
        </w:rPr>
        <w:fldChar w:fldCharType="end"/>
      </w:r>
      <w:bookmarkEnd w:id="54"/>
      <w:r w:rsidRPr="00084655">
        <w:t>: Part of the report on Blackfern spectra</w:t>
      </w:r>
    </w:p>
    <w:p w14:paraId="40939ECD" w14:textId="77777777" w:rsidR="002A0FFE" w:rsidRPr="00084655" w:rsidRDefault="002A0FFE" w:rsidP="00365381">
      <w:pPr>
        <w:pStyle w:val="Heading2"/>
      </w:pPr>
      <w:bookmarkStart w:id="55" w:name="_Ref180463132"/>
      <w:bookmarkStart w:id="56" w:name="_Toc355280429"/>
      <w:bookmarkStart w:id="57" w:name="_Toc295651004"/>
      <w:r w:rsidRPr="00084655">
        <w:lastRenderedPageBreak/>
        <w:t>Exporting Data to CSV</w:t>
      </w:r>
      <w:bookmarkEnd w:id="55"/>
      <w:bookmarkEnd w:id="56"/>
      <w:bookmarkEnd w:id="57"/>
    </w:p>
    <w:p w14:paraId="7A3FF563" w14:textId="616D8A83" w:rsidR="002A0FFE" w:rsidRPr="00084655" w:rsidRDefault="002A0FFE" w:rsidP="00365381">
      <w:pPr>
        <w:pStyle w:val="Body"/>
      </w:pPr>
      <w:r w:rsidRPr="00084655">
        <w:t xml:space="preserve">Select </w:t>
      </w:r>
      <w:r w:rsidR="00704776">
        <w:rPr>
          <w:rStyle w:val="ActionButton"/>
        </w:rPr>
        <w:t>File Export</w:t>
      </w:r>
      <w:r w:rsidR="00704776" w:rsidRPr="0070613F">
        <w:rPr>
          <w:rStyle w:val="ActionButton"/>
        </w:rPr>
        <w:t> </w:t>
      </w:r>
      <w:r w:rsidR="00704776">
        <w:t xml:space="preserve"> </w:t>
      </w:r>
      <w:r w:rsidRPr="00084655">
        <w:t xml:space="preserve">in the </w:t>
      </w:r>
      <w:r w:rsidR="00C86DD9">
        <w:t>Data Browser</w:t>
      </w:r>
      <w:r w:rsidRPr="00084655">
        <w:t xml:space="preserve"> (first select some data as described in </w:t>
      </w:r>
      <w:r w:rsidR="0016361D">
        <w:fldChar w:fldCharType="begin"/>
      </w:r>
      <w:r w:rsidR="0016361D">
        <w:instrText xml:space="preserve"> REF _Ref157230477 \r \h  \* MERGEFORMAT </w:instrText>
      </w:r>
      <w:r w:rsidR="0016361D">
        <w:fldChar w:fldCharType="separate"/>
      </w:r>
      <w:r w:rsidR="006205A7">
        <w:t>4.3</w:t>
      </w:r>
      <w:r w:rsidR="0016361D">
        <w:fldChar w:fldCharType="end"/>
      </w:r>
      <w:r w:rsidRPr="00084655">
        <w:t xml:space="preserve">). Specify CSV as file format, an output directory (use the Browse button to select a directory) and a base filename and then press ‘OK’ (cf. </w:t>
      </w:r>
      <w:r w:rsidR="0016361D">
        <w:fldChar w:fldCharType="begin"/>
      </w:r>
      <w:r w:rsidR="0016361D">
        <w:instrText xml:space="preserve"> REF _Ref180461994 \h  \* MERGEFORMAT </w:instrText>
      </w:r>
      <w:r w:rsidR="0016361D">
        <w:fldChar w:fldCharType="separate"/>
      </w:r>
      <w:r w:rsidR="006205A7" w:rsidRPr="00084655">
        <w:t xml:space="preserve">Figure </w:t>
      </w:r>
      <w:r w:rsidR="006205A7">
        <w:rPr>
          <w:noProof/>
        </w:rPr>
        <w:t>10</w:t>
      </w:r>
      <w:r w:rsidR="0016361D">
        <w:fldChar w:fldCharType="end"/>
      </w:r>
      <w:r w:rsidRPr="00084655">
        <w:t>).</w:t>
      </w:r>
    </w:p>
    <w:p w14:paraId="02B5CBC8" w14:textId="77777777" w:rsidR="002A0FFE" w:rsidRPr="00084655" w:rsidRDefault="00410FC7" w:rsidP="00365381">
      <w:pPr>
        <w:pStyle w:val="Figure"/>
      </w:pPr>
      <w:r>
        <w:rPr>
          <w:lang w:val="en-US" w:eastAsia="en-US"/>
        </w:rPr>
        <w:drawing>
          <wp:inline distT="0" distB="0" distL="0" distR="0" wp14:anchorId="6B10116D" wp14:editId="62796E91">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14:paraId="13577207" w14:textId="77777777" w:rsidR="002A0FFE" w:rsidRPr="00084655" w:rsidRDefault="002A0FFE" w:rsidP="00365381">
      <w:pPr>
        <w:pStyle w:val="Caption"/>
      </w:pPr>
      <w:bookmarkStart w:id="58"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10</w:t>
      </w:r>
      <w:r w:rsidR="00BF457D">
        <w:rPr>
          <w:noProof/>
        </w:rPr>
        <w:fldChar w:fldCharType="end"/>
      </w:r>
      <w:bookmarkEnd w:id="58"/>
      <w:r w:rsidRPr="00084655">
        <w:t>: File export dialog</w:t>
      </w:r>
    </w:p>
    <w:p w14:paraId="1CBE3D21" w14:textId="77777777" w:rsidR="002A0FFE" w:rsidRPr="00084655" w:rsidRDefault="002A0FFE" w:rsidP="00365381">
      <w:pPr>
        <w:pStyle w:val="Figure"/>
      </w:pPr>
      <w:r w:rsidRPr="00084655">
        <w:t>A message box will appear once the export is finished.</w:t>
      </w:r>
    </w:p>
    <w:p w14:paraId="493BE983" w14:textId="77777777" w:rsidR="002A0FFE" w:rsidRPr="00084655" w:rsidRDefault="002A0FFE" w:rsidP="00365381">
      <w:pPr>
        <w:pStyle w:val="Figure"/>
      </w:pPr>
      <w:r w:rsidRPr="00084655">
        <w:t xml:space="preserve">Use your file system browser to have a look at the output file that has been written into the output directory you specified (cf. </w:t>
      </w:r>
      <w:r w:rsidR="0016361D">
        <w:fldChar w:fldCharType="begin"/>
      </w:r>
      <w:r w:rsidR="0016361D">
        <w:instrText xml:space="preserve"> REF _Ref180462512 \h  \* MERGEFORMAT </w:instrText>
      </w:r>
      <w:r w:rsidR="0016361D">
        <w:fldChar w:fldCharType="separate"/>
      </w:r>
      <w:r w:rsidR="006205A7" w:rsidRPr="00084655">
        <w:t xml:space="preserve">Figure </w:t>
      </w:r>
      <w:r w:rsidR="006205A7">
        <w:t>11</w:t>
      </w:r>
      <w:r w:rsidR="0016361D">
        <w:fldChar w:fldCharType="end"/>
      </w:r>
      <w:r w:rsidRPr="00084655">
        <w:t>). The file name is partly auto-generated and includes the following parts:</w:t>
      </w:r>
    </w:p>
    <w:p w14:paraId="1A7A2E38" w14:textId="5C6021B3" w:rsidR="002A0FFE" w:rsidRPr="00084655" w:rsidRDefault="001022C2" w:rsidP="00365381">
      <w:pPr>
        <w:pStyle w:val="Bullet"/>
      </w:pPr>
      <w:r>
        <w:t>B</w:t>
      </w:r>
      <w:r w:rsidR="002A0FFE" w:rsidRPr="00084655">
        <w:t>lackfern: the base name you specified</w:t>
      </w:r>
    </w:p>
    <w:p w14:paraId="5C4BD5D6" w14:textId="77777777" w:rsidR="002A0FFE" w:rsidRPr="00084655" w:rsidRDefault="002A0FFE" w:rsidP="00365381">
      <w:pPr>
        <w:pStyle w:val="Bullet"/>
      </w:pPr>
      <w:r w:rsidRPr="00084655">
        <w:t xml:space="preserve">INR_ASD: name of the instrument used to sample the data </w:t>
      </w:r>
    </w:p>
    <w:p w14:paraId="6457551F" w14:textId="77777777" w:rsidR="008756B5" w:rsidRDefault="008756B5" w:rsidP="00365381">
      <w:pPr>
        <w:pStyle w:val="Bullet"/>
      </w:pPr>
      <w:r>
        <w:t>ASD FS FR-3: the sensor type</w:t>
      </w:r>
    </w:p>
    <w:p w14:paraId="05697310" w14:textId="77777777" w:rsidR="002A0FFE" w:rsidRPr="00084655" w:rsidRDefault="008756B5" w:rsidP="00365381">
      <w:pPr>
        <w:pStyle w:val="Figure"/>
      </w:pPr>
      <w:r>
        <w:rPr>
          <w:lang w:val="en-US" w:eastAsia="en-US"/>
        </w:rPr>
        <w:drawing>
          <wp:inline distT="0" distB="0" distL="0" distR="0" wp14:anchorId="6793A723" wp14:editId="267FCA39">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14:paraId="396FD666" w14:textId="77777777" w:rsidR="002A0FFE" w:rsidRPr="00084655" w:rsidRDefault="002A0FFE" w:rsidP="00365381">
      <w:pPr>
        <w:pStyle w:val="Caption"/>
      </w:pPr>
      <w:bookmarkStart w:id="59"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11</w:t>
      </w:r>
      <w:r w:rsidR="00BF457D">
        <w:rPr>
          <w:noProof/>
        </w:rPr>
        <w:fldChar w:fldCharType="end"/>
      </w:r>
      <w:bookmarkEnd w:id="59"/>
      <w:r w:rsidRPr="00084655">
        <w:t>: Exported CSV file</w:t>
      </w:r>
    </w:p>
    <w:p w14:paraId="1280D9A1" w14:textId="77777777" w:rsidR="002A0FFE" w:rsidRPr="00084655" w:rsidRDefault="002A0FFE" w:rsidP="00365381">
      <w:pPr>
        <w:pStyle w:val="Body"/>
      </w:pPr>
      <w:r w:rsidRPr="00084655">
        <w:t xml:space="preserve">CSV files can be conveniently loaded into spreadsheet and statistics applications. Alternatively you can view them in a text editor. </w:t>
      </w:r>
    </w:p>
    <w:p w14:paraId="7429AF68" w14:textId="77777777"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14:paraId="7E3B1247" w14:textId="77777777" w:rsidR="002A0FFE" w:rsidRPr="00084655" w:rsidRDefault="0016361D" w:rsidP="00365381">
      <w:pPr>
        <w:pStyle w:val="Body"/>
      </w:pPr>
      <w:r>
        <w:fldChar w:fldCharType="begin"/>
      </w:r>
      <w:r>
        <w:instrText xml:space="preserve"> REF _Ref157231403 \h  \* MERGEFORMAT </w:instrText>
      </w:r>
      <w:r>
        <w:fldChar w:fldCharType="separate"/>
      </w:r>
      <w:r w:rsidR="006205A7" w:rsidRPr="00084655">
        <w:t xml:space="preserve">Figure </w:t>
      </w:r>
      <w:r w:rsidR="006205A7">
        <w:rPr>
          <w:noProof/>
        </w:rPr>
        <w:t>12</w:t>
      </w:r>
      <w:r>
        <w:fldChar w:fldCharType="end"/>
      </w:r>
      <w:r w:rsidR="002A0FFE" w:rsidRPr="00084655">
        <w:t xml:space="preserve"> shows a spectral plot of the first six Blackfern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14:paraId="3B392468" w14:textId="77777777" w:rsidR="002A0FFE" w:rsidRPr="00084655" w:rsidRDefault="00410FC7" w:rsidP="00365381">
      <w:pPr>
        <w:pStyle w:val="Figure"/>
      </w:pPr>
      <w:r>
        <w:rPr>
          <w:lang w:val="en-US" w:eastAsia="en-US"/>
        </w:rPr>
        <w:lastRenderedPageBreak/>
        <w:drawing>
          <wp:inline distT="0" distB="0" distL="0" distR="0" wp14:anchorId="0F7DC4C0" wp14:editId="66F1BDA2">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14:paraId="1A3671F1" w14:textId="77777777" w:rsidR="002A0FFE" w:rsidRPr="00084655" w:rsidRDefault="002A0FFE" w:rsidP="00365381">
      <w:pPr>
        <w:pStyle w:val="Caption"/>
      </w:pPr>
      <w:bookmarkStart w:id="60"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12</w:t>
      </w:r>
      <w:r w:rsidR="00BF457D">
        <w:rPr>
          <w:noProof/>
        </w:rPr>
        <w:fldChar w:fldCharType="end"/>
      </w:r>
      <w:bookmarkEnd w:id="60"/>
      <w:r w:rsidRPr="00084655">
        <w:t>: Example of a spectral (XY) plot in Microsoft Excel</w:t>
      </w:r>
    </w:p>
    <w:p w14:paraId="35BDDAF5" w14:textId="77777777" w:rsidR="002A0FFE" w:rsidRPr="00084655" w:rsidRDefault="002A0FFE" w:rsidP="00365381">
      <w:pPr>
        <w:pStyle w:val="Heading2"/>
      </w:pPr>
      <w:bookmarkStart w:id="61" w:name="_Toc355280430"/>
      <w:bookmarkStart w:id="62" w:name="_Toc295651005"/>
      <w:r w:rsidRPr="00084655">
        <w:t>Exporting Data to ENVI Spectral Libraries</w:t>
      </w:r>
      <w:bookmarkEnd w:id="61"/>
      <w:bookmarkEnd w:id="62"/>
    </w:p>
    <w:p w14:paraId="4F85A984" w14:textId="77777777"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14:paraId="55C515DA" w14:textId="77777777"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6205A7">
        <w:t>4.4</w:t>
      </w:r>
      <w:r w:rsidR="00BF457D">
        <w:fldChar w:fldCharType="end"/>
      </w:r>
      <w:r w:rsidRPr="00084655">
        <w:t xml:space="preserve"> but change the file format to ENVI SLB.</w:t>
      </w:r>
    </w:p>
    <w:p w14:paraId="04E4316D" w14:textId="77777777"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 xml:space="preserve">select ‘Spectral’-&gt;’Spectral Libraries’-&gt;Spectral Library Viewer’. Specify an input file by selecting the .slb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6205A7" w:rsidRPr="00084655">
        <w:t xml:space="preserve">Figure </w:t>
      </w:r>
      <w:r w:rsidR="006205A7">
        <w:rPr>
          <w:noProof/>
        </w:rPr>
        <w:t>13</w:t>
      </w:r>
      <w:r w:rsidR="00BF457D">
        <w:fldChar w:fldCharType="end"/>
      </w:r>
      <w:r w:rsidRPr="00084655">
        <w:t>).</w:t>
      </w:r>
    </w:p>
    <w:p w14:paraId="4148E549" w14:textId="77777777" w:rsidR="002A0FFE" w:rsidRPr="00084655" w:rsidRDefault="00410FC7" w:rsidP="00365381">
      <w:pPr>
        <w:pStyle w:val="Figure"/>
      </w:pPr>
      <w:r>
        <w:rPr>
          <w:lang w:val="en-US" w:eastAsia="en-US"/>
        </w:rPr>
        <w:drawing>
          <wp:inline distT="0" distB="0" distL="0" distR="0" wp14:anchorId="6304DF6B" wp14:editId="4CFBF778">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28"/>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14:paraId="2490EE53" w14:textId="77777777" w:rsidR="002A0FFE" w:rsidRPr="00084655" w:rsidRDefault="002A0FFE" w:rsidP="00365381">
      <w:pPr>
        <w:pStyle w:val="Caption"/>
      </w:pPr>
      <w:bookmarkStart w:id="63"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13</w:t>
      </w:r>
      <w:r w:rsidR="00BF457D">
        <w:rPr>
          <w:noProof/>
        </w:rPr>
        <w:fldChar w:fldCharType="end"/>
      </w:r>
      <w:bookmarkEnd w:id="63"/>
      <w:r w:rsidRPr="00084655">
        <w:t>: Selecting an slb file to load as spectral library</w:t>
      </w:r>
    </w:p>
    <w:p w14:paraId="6713A098" w14:textId="77777777" w:rsidR="002A0FFE" w:rsidRPr="00084655" w:rsidRDefault="002A0FFE" w:rsidP="00365381">
      <w:pPr>
        <w:pStyle w:val="Body"/>
      </w:pPr>
      <w:r w:rsidRPr="00084655">
        <w:t xml:space="preserve">The spectra names can then be displayed in the Spectral Library viewer (cf. </w:t>
      </w:r>
      <w:r w:rsidR="0016361D">
        <w:fldChar w:fldCharType="begin"/>
      </w:r>
      <w:r w:rsidR="0016361D">
        <w:instrText xml:space="preserve"> REF _Ref157236300 \h  \* MERGEFORMAT </w:instrText>
      </w:r>
      <w:r w:rsidR="0016361D">
        <w:fldChar w:fldCharType="separate"/>
      </w:r>
      <w:r w:rsidR="006205A7" w:rsidRPr="00084655">
        <w:t xml:space="preserve">Figure </w:t>
      </w:r>
      <w:r w:rsidR="006205A7">
        <w:rPr>
          <w:noProof/>
        </w:rPr>
        <w:t>14</w:t>
      </w:r>
      <w:r w:rsidR="0016361D">
        <w:fldChar w:fldCharType="end"/>
      </w:r>
      <w:r w:rsidRPr="00084655">
        <w:t xml:space="preserve">) and plotted as Spectral Library Plots. Note that the maximum range of the Y axis must be set to 1 manually as otherwise only noise will be visible (cf. </w:t>
      </w:r>
      <w:r w:rsidR="0016361D">
        <w:fldChar w:fldCharType="begin"/>
      </w:r>
      <w:r w:rsidR="0016361D">
        <w:instrText xml:space="preserve"> REF _Ref157236480 \h  \* MERGEFORMAT </w:instrText>
      </w:r>
      <w:r w:rsidR="0016361D">
        <w:fldChar w:fldCharType="separate"/>
      </w:r>
      <w:r w:rsidR="006205A7" w:rsidRPr="00084655">
        <w:t xml:space="preserve">Figure </w:t>
      </w:r>
      <w:r w:rsidR="006205A7">
        <w:rPr>
          <w:noProof/>
        </w:rPr>
        <w:t>15</w:t>
      </w:r>
      <w:r w:rsidR="0016361D">
        <w:fldChar w:fldCharType="end"/>
      </w:r>
      <w:r w:rsidRPr="00084655">
        <w:t>).</w:t>
      </w:r>
    </w:p>
    <w:p w14:paraId="7704DB21" w14:textId="77777777" w:rsidR="002A0FFE" w:rsidRPr="00084655" w:rsidRDefault="00410FC7" w:rsidP="00365381">
      <w:pPr>
        <w:pStyle w:val="Figure"/>
      </w:pPr>
      <w:r>
        <w:rPr>
          <w:lang w:val="en-US" w:eastAsia="en-US"/>
        </w:rPr>
        <w:lastRenderedPageBreak/>
        <w:drawing>
          <wp:inline distT="0" distB="0" distL="0" distR="0" wp14:anchorId="79518A23" wp14:editId="482D4EDC">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29"/>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14:paraId="1057811E" w14:textId="77777777" w:rsidR="002A0FFE" w:rsidRPr="00084655" w:rsidRDefault="002A0FFE" w:rsidP="00365381">
      <w:pPr>
        <w:pStyle w:val="Caption"/>
      </w:pPr>
      <w:bookmarkStart w:id="64"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14</w:t>
      </w:r>
      <w:r w:rsidR="00BF457D">
        <w:rPr>
          <w:noProof/>
        </w:rPr>
        <w:fldChar w:fldCharType="end"/>
      </w:r>
      <w:bookmarkEnd w:id="64"/>
      <w:r w:rsidRPr="00084655">
        <w:t>: Spectra listed in the Spectral Library Viewer</w:t>
      </w:r>
    </w:p>
    <w:p w14:paraId="080126C1" w14:textId="77777777" w:rsidR="002A0FFE" w:rsidRPr="00084655" w:rsidRDefault="00410FC7" w:rsidP="00365381">
      <w:pPr>
        <w:pStyle w:val="Figure"/>
      </w:pPr>
      <w:r>
        <w:rPr>
          <w:lang w:val="en-US" w:eastAsia="en-US"/>
        </w:rPr>
        <w:drawing>
          <wp:inline distT="0" distB="0" distL="0" distR="0" wp14:anchorId="0D37285D" wp14:editId="1814347B">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30"/>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14:paraId="2F387F33" w14:textId="77777777" w:rsidR="002A0FFE" w:rsidRPr="00084655" w:rsidRDefault="002A0FFE" w:rsidP="00365381">
      <w:pPr>
        <w:pStyle w:val="Caption"/>
      </w:pPr>
      <w:bookmarkStart w:id="65"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15</w:t>
      </w:r>
      <w:r w:rsidR="00BF457D">
        <w:rPr>
          <w:noProof/>
        </w:rPr>
        <w:fldChar w:fldCharType="end"/>
      </w:r>
      <w:bookmarkEnd w:id="65"/>
      <w:r w:rsidRPr="00084655">
        <w:t>: Blackfern spectra as Spectral Library Plots</w:t>
      </w:r>
    </w:p>
    <w:p w14:paraId="25748D23" w14:textId="77777777" w:rsidR="002A0FFE" w:rsidRPr="00084655" w:rsidRDefault="002A0FFE" w:rsidP="00365381">
      <w:pPr>
        <w:pStyle w:val="Heading2"/>
      </w:pPr>
      <w:bookmarkStart w:id="66" w:name="_Toc355280431"/>
      <w:bookmarkStart w:id="67" w:name="_Toc295651006"/>
      <w:r w:rsidRPr="00084655">
        <w:t>Editing Metadata</w:t>
      </w:r>
      <w:bookmarkEnd w:id="66"/>
      <w:bookmarkEnd w:id="67"/>
    </w:p>
    <w:p w14:paraId="035747BE" w14:textId="7F51C923" w:rsidR="002A0FFE" w:rsidRPr="00084655" w:rsidRDefault="002A0FFE" w:rsidP="00365381">
      <w:pPr>
        <w:pStyle w:val="Body"/>
      </w:pPr>
      <w:r w:rsidRPr="00084655">
        <w:t>Open the metadata editor by selecting ‘Data Input’-&gt;’Edit metadata’ from the main menu and select your campaign.</w:t>
      </w:r>
      <w:r w:rsidR="001022C2">
        <w:t xml:space="preserve"> Note that in the ‘Campaign</w:t>
      </w:r>
      <w:r w:rsidRPr="00084655">
        <w:t xml:space="preserve">’ tab your name is automatically listed as Investigator. </w:t>
      </w:r>
    </w:p>
    <w:p w14:paraId="4667F733" w14:textId="77777777" w:rsidR="002A0FFE" w:rsidRPr="00084655" w:rsidRDefault="002A0FFE" w:rsidP="00365381">
      <w:pPr>
        <w:pStyle w:val="Body"/>
      </w:pPr>
      <w:r w:rsidRPr="00084655">
        <w:t xml:space="preserve">Enter some description into the description text field, e.g. ‘Just a test’. Note that as soon as you change some data in the metadata editor the relevant ‘Update’ button (in this case the button in the campaign data section) gets activated (cf. </w:t>
      </w:r>
      <w:r w:rsidR="0016361D">
        <w:fldChar w:fldCharType="begin"/>
      </w:r>
      <w:r w:rsidR="0016361D">
        <w:instrText xml:space="preserve"> REF _Ref180464635 \h  \* MERGEFORMAT </w:instrText>
      </w:r>
      <w:r w:rsidR="0016361D">
        <w:fldChar w:fldCharType="separate"/>
      </w:r>
      <w:r w:rsidR="006205A7" w:rsidRPr="00084655">
        <w:t xml:space="preserve">Figure </w:t>
      </w:r>
      <w:r w:rsidR="006205A7">
        <w:rPr>
          <w:noProof/>
        </w:rPr>
        <w:t>16</w:t>
      </w:r>
      <w:r w:rsidR="0016361D">
        <w:fldChar w:fldCharType="end"/>
      </w:r>
      <w:r w:rsidRPr="00084655">
        <w:t>).</w:t>
      </w:r>
    </w:p>
    <w:p w14:paraId="1D833BB1" w14:textId="77777777"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14:paraId="4E95B8D0" w14:textId="542BD5F1" w:rsidR="002A0FFE" w:rsidRPr="00084655" w:rsidRDefault="001022C2" w:rsidP="00365381">
      <w:pPr>
        <w:pStyle w:val="Figure"/>
      </w:pPr>
      <w:r>
        <w:rPr>
          <w:lang w:val="en-US" w:eastAsia="en-US"/>
        </w:rPr>
        <w:lastRenderedPageBreak/>
        <w:drawing>
          <wp:inline distT="0" distB="0" distL="0" distR="0" wp14:anchorId="43DA005A" wp14:editId="7C5E2F76">
            <wp:extent cx="5138213" cy="278511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8995" cy="2785534"/>
                    </a:xfrm>
                    <a:prstGeom prst="rect">
                      <a:avLst/>
                    </a:prstGeom>
                    <a:noFill/>
                    <a:ln>
                      <a:noFill/>
                    </a:ln>
                  </pic:spPr>
                </pic:pic>
              </a:graphicData>
            </a:graphic>
          </wp:inline>
        </w:drawing>
      </w:r>
    </w:p>
    <w:p w14:paraId="60DFD04A" w14:textId="77777777" w:rsidR="002A0FFE" w:rsidRPr="00084655" w:rsidRDefault="002A0FFE" w:rsidP="00365381">
      <w:pPr>
        <w:pStyle w:val="Caption"/>
      </w:pPr>
      <w:bookmarkStart w:id="68"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16</w:t>
      </w:r>
      <w:r w:rsidR="00BF457D">
        <w:rPr>
          <w:noProof/>
        </w:rPr>
        <w:fldChar w:fldCharType="end"/>
      </w:r>
      <w:bookmarkEnd w:id="68"/>
      <w:r w:rsidRPr="00084655">
        <w:t>: Editing the description of a campaign</w:t>
      </w:r>
    </w:p>
    <w:p w14:paraId="054680BA" w14:textId="432E1A5A" w:rsidR="002A0FFE" w:rsidRPr="00084655" w:rsidRDefault="002A0FFE" w:rsidP="00365381">
      <w:pPr>
        <w:pStyle w:val="Body"/>
      </w:pPr>
      <w:r w:rsidRPr="00084655">
        <w:t>Switch to the ‘</w:t>
      </w:r>
      <w:r w:rsidR="001022C2">
        <w:t>Metadata</w:t>
      </w:r>
      <w:r w:rsidRPr="00084655">
        <w:t xml:space="preserve">’ tab and select the ‘Blackfern’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6205A7" w:rsidRPr="00084655">
        <w:t xml:space="preserve">Figure </w:t>
      </w:r>
      <w:r w:rsidR="006205A7">
        <w:rPr>
          <w:noProof/>
        </w:rPr>
        <w:t>17</w:t>
      </w:r>
      <w:r w:rsidR="00BF457D">
        <w:fldChar w:fldCharType="end"/>
      </w:r>
      <w:r w:rsidRPr="00084655">
        <w:t>).</w:t>
      </w:r>
    </w:p>
    <w:p w14:paraId="7CC50AE0" w14:textId="2A88F094" w:rsidR="002A0FFE" w:rsidRPr="00084655" w:rsidRDefault="00D97996" w:rsidP="00365381">
      <w:pPr>
        <w:pStyle w:val="Figure"/>
      </w:pPr>
      <w:r>
        <w:rPr>
          <w:lang w:val="en-US" w:eastAsia="en-US"/>
        </w:rPr>
        <w:drawing>
          <wp:inline distT="0" distB="0" distL="0" distR="0" wp14:anchorId="3CC8FAC4" wp14:editId="64986D0E">
            <wp:extent cx="1564428" cy="158803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4603" cy="1588213"/>
                    </a:xfrm>
                    <a:prstGeom prst="rect">
                      <a:avLst/>
                    </a:prstGeom>
                    <a:noFill/>
                    <a:ln>
                      <a:noFill/>
                    </a:ln>
                  </pic:spPr>
                </pic:pic>
              </a:graphicData>
            </a:graphic>
          </wp:inline>
        </w:drawing>
      </w:r>
    </w:p>
    <w:p w14:paraId="2E3F3321" w14:textId="77777777" w:rsidR="002A0FFE" w:rsidRPr="00084655" w:rsidRDefault="002A0FFE" w:rsidP="00365381">
      <w:pPr>
        <w:pStyle w:val="Caption"/>
      </w:pPr>
      <w:bookmarkStart w:id="69"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17</w:t>
      </w:r>
      <w:r w:rsidR="00BF457D">
        <w:rPr>
          <w:noProof/>
        </w:rPr>
        <w:fldChar w:fldCharType="end"/>
      </w:r>
      <w:bookmarkEnd w:id="69"/>
      <w:r w:rsidRPr="00084655">
        <w:t>: Selecting 'Blackfern' in the Spectral Data Browser of the Metadata Editor</w:t>
      </w:r>
    </w:p>
    <w:p w14:paraId="4999474A" w14:textId="77777777"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14:paraId="2600DC90" w14:textId="04ADC371" w:rsidR="00D97996" w:rsidRDefault="002A0FFE" w:rsidP="00365381">
      <w:pPr>
        <w:pStyle w:val="Body"/>
      </w:pPr>
      <w:r w:rsidRPr="00084655">
        <w:t>As all the spectra under the Blackfern hierarch</w:t>
      </w:r>
      <w:r w:rsidR="006F5275">
        <w:t xml:space="preserve">y are of the same plant species </w:t>
      </w:r>
      <w:r w:rsidRPr="00084655">
        <w:t xml:space="preserve">entering the plant names can be done for all spectra </w:t>
      </w:r>
      <w:r w:rsidR="006F5275">
        <w:t>with a</w:t>
      </w:r>
      <w:r w:rsidRPr="00084655">
        <w:t xml:space="preserve"> </w:t>
      </w:r>
      <w:r w:rsidR="006F5275">
        <w:t xml:space="preserve">single </w:t>
      </w:r>
      <w:r w:rsidRPr="00084655">
        <w:t>operation. To enter a new name, click ‘Add</w:t>
      </w:r>
      <w:r w:rsidR="00D97996">
        <w:t xml:space="preserve"> Common</w:t>
      </w:r>
      <w:r w:rsidRPr="00084655">
        <w:t>’ in the ‘Names’ section</w:t>
      </w:r>
      <w:r w:rsidR="00D97996">
        <w:t xml:space="preserve"> context sensitive pop-up menu (</w:t>
      </w:r>
      <w:r w:rsidR="00D97996">
        <w:fldChar w:fldCharType="begin"/>
      </w:r>
      <w:r w:rsidR="00D97996">
        <w:instrText xml:space="preserve"> REF _Ref262140808 \h </w:instrText>
      </w:r>
      <w:r w:rsidR="00D97996">
        <w:fldChar w:fldCharType="separate"/>
      </w:r>
      <w:r w:rsidR="006205A7">
        <w:t xml:space="preserve">Figure </w:t>
      </w:r>
      <w:r w:rsidR="006205A7">
        <w:rPr>
          <w:noProof/>
        </w:rPr>
        <w:t>18</w:t>
      </w:r>
      <w:r w:rsidR="00D97996">
        <w:fldChar w:fldCharType="end"/>
      </w:r>
      <w:r w:rsidR="00D97996">
        <w:t>)</w:t>
      </w:r>
      <w:r w:rsidRPr="00084655">
        <w:t xml:space="preserve">. </w:t>
      </w:r>
    </w:p>
    <w:p w14:paraId="046ACF16" w14:textId="77777777" w:rsidR="00D97996" w:rsidRDefault="00D97996" w:rsidP="00D97996">
      <w:pPr>
        <w:pStyle w:val="Body"/>
        <w:ind w:left="0"/>
      </w:pPr>
    </w:p>
    <w:p w14:paraId="109733E5" w14:textId="7461664D" w:rsidR="00D97996" w:rsidRDefault="00D97996" w:rsidP="00365381">
      <w:pPr>
        <w:pStyle w:val="Body"/>
      </w:pPr>
      <w:r>
        <w:rPr>
          <w:noProof/>
          <w:lang w:val="en-US"/>
        </w:rPr>
        <w:drawing>
          <wp:inline distT="0" distB="0" distL="0" distR="0" wp14:anchorId="4020EBCC" wp14:editId="594C1FE5">
            <wp:extent cx="2153735" cy="94615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4262" cy="946382"/>
                    </a:xfrm>
                    <a:prstGeom prst="rect">
                      <a:avLst/>
                    </a:prstGeom>
                    <a:noFill/>
                    <a:ln>
                      <a:noFill/>
                    </a:ln>
                  </pic:spPr>
                </pic:pic>
              </a:graphicData>
            </a:graphic>
          </wp:inline>
        </w:drawing>
      </w:r>
    </w:p>
    <w:p w14:paraId="0D3862AF" w14:textId="7C6EDFBC" w:rsidR="00D97996" w:rsidRDefault="00D97996" w:rsidP="00D97996">
      <w:pPr>
        <w:pStyle w:val="Caption"/>
      </w:pPr>
      <w:bookmarkStart w:id="70" w:name="_Ref262140808"/>
      <w:r>
        <w:t xml:space="preserve">Figure </w:t>
      </w:r>
      <w:r w:rsidR="006205A7">
        <w:fldChar w:fldCharType="begin"/>
      </w:r>
      <w:r w:rsidR="006205A7">
        <w:instrText xml:space="preserve"> SEQ Figure \* ARABIC </w:instrText>
      </w:r>
      <w:r w:rsidR="006205A7">
        <w:fldChar w:fldCharType="separate"/>
      </w:r>
      <w:r w:rsidR="006205A7">
        <w:rPr>
          <w:noProof/>
        </w:rPr>
        <w:t>18</w:t>
      </w:r>
      <w:r w:rsidR="006205A7">
        <w:rPr>
          <w:noProof/>
        </w:rPr>
        <w:fldChar w:fldCharType="end"/>
      </w:r>
      <w:bookmarkEnd w:id="70"/>
      <w:r>
        <w:t>: Add a new name by selecting from the pop-up menu in the Names section of the metadata editor</w:t>
      </w:r>
    </w:p>
    <w:p w14:paraId="63D544C5" w14:textId="77777777" w:rsidR="00D97996" w:rsidRDefault="00D97996" w:rsidP="00D97996">
      <w:pPr>
        <w:pStyle w:val="Body"/>
        <w:ind w:left="0"/>
      </w:pPr>
    </w:p>
    <w:p w14:paraId="1850B49B" w14:textId="7DB07414" w:rsidR="002A0FFE" w:rsidRPr="00084655" w:rsidRDefault="00D97996" w:rsidP="00365381">
      <w:pPr>
        <w:pStyle w:val="Body"/>
      </w:pPr>
      <w:r>
        <w:t>In the newly created text field t</w:t>
      </w:r>
      <w:r w:rsidR="002A0FFE" w:rsidRPr="00084655">
        <w:t>ype the common name ‘Blackfern’ (</w:t>
      </w:r>
      <w:r w:rsidR="0016361D">
        <w:fldChar w:fldCharType="begin"/>
      </w:r>
      <w:r w:rsidR="0016361D">
        <w:instrText xml:space="preserve"> REF _Ref157237726 \h  \* MERGEFORMAT </w:instrText>
      </w:r>
      <w:r w:rsidR="0016361D">
        <w:fldChar w:fldCharType="separate"/>
      </w:r>
      <w:r w:rsidR="006205A7" w:rsidRPr="00084655">
        <w:t xml:space="preserve">Figure </w:t>
      </w:r>
      <w:r w:rsidR="006205A7">
        <w:rPr>
          <w:noProof/>
        </w:rPr>
        <w:t>19</w:t>
      </w:r>
      <w:r w:rsidR="0016361D">
        <w:fldChar w:fldCharType="end"/>
      </w:r>
      <w:r w:rsidR="002A0FFE" w:rsidRPr="00084655">
        <w:t>). In a similar manner enter the Latin name: ‘Cyathea medullaris’</w:t>
      </w:r>
      <w:r>
        <w:t xml:space="preserve"> by first adding a Latin name </w:t>
      </w:r>
      <w:r w:rsidR="00771EEF">
        <w:t>and then entering the name in the text field</w:t>
      </w:r>
      <w:r w:rsidR="002A0FFE" w:rsidRPr="00084655">
        <w:t>.</w:t>
      </w:r>
    </w:p>
    <w:p w14:paraId="6B2D662A" w14:textId="06FF100D" w:rsidR="002A0FFE" w:rsidRPr="00084655" w:rsidRDefault="002A0FFE" w:rsidP="00365381">
      <w:pPr>
        <w:pStyle w:val="Figure"/>
      </w:pPr>
      <w:r w:rsidRPr="00084655">
        <w:t xml:space="preserve"> </w:t>
      </w:r>
      <w:r w:rsidR="00D97996">
        <w:rPr>
          <w:lang w:val="en-US" w:eastAsia="en-US"/>
        </w:rPr>
        <w:drawing>
          <wp:inline distT="0" distB="0" distL="0" distR="0" wp14:anchorId="221E45C1" wp14:editId="2E4364CD">
            <wp:extent cx="3361055" cy="962704"/>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624" cy="963153"/>
                    </a:xfrm>
                    <a:prstGeom prst="rect">
                      <a:avLst/>
                    </a:prstGeom>
                    <a:noFill/>
                    <a:ln>
                      <a:noFill/>
                    </a:ln>
                  </pic:spPr>
                </pic:pic>
              </a:graphicData>
            </a:graphic>
          </wp:inline>
        </w:drawing>
      </w:r>
    </w:p>
    <w:p w14:paraId="47B53A84" w14:textId="77777777" w:rsidR="002A0FFE" w:rsidRPr="00084655" w:rsidRDefault="002A0FFE" w:rsidP="00365381">
      <w:pPr>
        <w:pStyle w:val="Caption"/>
      </w:pPr>
      <w:bookmarkStart w:id="71"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19</w:t>
      </w:r>
      <w:r w:rsidR="00BF457D">
        <w:rPr>
          <w:noProof/>
        </w:rPr>
        <w:fldChar w:fldCharType="end"/>
      </w:r>
      <w:bookmarkEnd w:id="71"/>
      <w:r w:rsidRPr="00084655">
        <w:t>: Entering a common name</w:t>
      </w:r>
    </w:p>
    <w:p w14:paraId="0E92AB1B" w14:textId="77777777"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6205A7" w:rsidRPr="00084655">
        <w:t xml:space="preserve">Figure </w:t>
      </w:r>
      <w:r w:rsidR="006205A7">
        <w:t>20</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14:paraId="2BBAD36C" w14:textId="52DE148C" w:rsidR="002A0FFE" w:rsidRPr="00084655" w:rsidRDefault="00771EEF" w:rsidP="00365381">
      <w:pPr>
        <w:pStyle w:val="Figure"/>
      </w:pPr>
      <w:r>
        <w:rPr>
          <w:lang w:val="en-US" w:eastAsia="en-US"/>
        </w:rPr>
        <w:drawing>
          <wp:inline distT="0" distB="0" distL="0" distR="0" wp14:anchorId="68E8B8A7" wp14:editId="3ED47427">
            <wp:extent cx="4667673" cy="940706"/>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924" cy="941563"/>
                    </a:xfrm>
                    <a:prstGeom prst="rect">
                      <a:avLst/>
                    </a:prstGeom>
                    <a:noFill/>
                    <a:ln>
                      <a:noFill/>
                    </a:ln>
                  </pic:spPr>
                </pic:pic>
              </a:graphicData>
            </a:graphic>
          </wp:inline>
        </w:drawing>
      </w:r>
    </w:p>
    <w:p w14:paraId="394D9AF2" w14:textId="77777777" w:rsidR="002A0FFE" w:rsidRPr="00084655" w:rsidRDefault="002A0FFE" w:rsidP="00365381">
      <w:pPr>
        <w:pStyle w:val="Caption"/>
      </w:pPr>
      <w:bookmarkStart w:id="72"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20</w:t>
      </w:r>
      <w:r w:rsidR="00BF457D">
        <w:rPr>
          <w:noProof/>
        </w:rPr>
        <w:fldChar w:fldCharType="end"/>
      </w:r>
      <w:bookmarkEnd w:id="72"/>
      <w:r w:rsidRPr="00084655">
        <w:t>: Spectrum names</w:t>
      </w:r>
    </w:p>
    <w:p w14:paraId="72C2305E" w14:textId="77777777" w:rsidR="00771EEF" w:rsidRDefault="00771EEF" w:rsidP="00365381">
      <w:pPr>
        <w:pStyle w:val="Body"/>
      </w:pPr>
    </w:p>
    <w:p w14:paraId="00C37FAA" w14:textId="579D45B1" w:rsidR="002A0FFE" w:rsidRPr="00084655" w:rsidRDefault="002A0FFE" w:rsidP="00365381">
      <w:pPr>
        <w:pStyle w:val="Body"/>
      </w:pPr>
      <w:r w:rsidRPr="00084655">
        <w:t>Pictures taken at the sampling sites can be entered into the spectral database. Pictures for Blackfern and Lemonwood are provided in the vegetation_example.zip file. You will find the pictures alongside with the Vegetation_example folder in th</w:t>
      </w:r>
      <w:r w:rsidR="000D6B77">
        <w:t>e directory where you un-zipped</w:t>
      </w:r>
      <w:r w:rsidRPr="00084655">
        <w:t xml:space="preserve"> the data. </w:t>
      </w:r>
    </w:p>
    <w:p w14:paraId="67055B05" w14:textId="5C59F3A2" w:rsidR="002A0FFE" w:rsidRPr="00084655" w:rsidRDefault="000D6B77" w:rsidP="00365381">
      <w:pPr>
        <w:pStyle w:val="Figure"/>
      </w:pPr>
      <w:r>
        <w:rPr>
          <w:lang w:val="en-US" w:eastAsia="en-US"/>
        </w:rPr>
        <w:drawing>
          <wp:inline distT="0" distB="0" distL="0" distR="0" wp14:anchorId="2CE3A03A" wp14:editId="0B0D4D40">
            <wp:extent cx="4782608" cy="88314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3886" cy="883376"/>
                    </a:xfrm>
                    <a:prstGeom prst="rect">
                      <a:avLst/>
                    </a:prstGeom>
                    <a:noFill/>
                    <a:ln>
                      <a:noFill/>
                    </a:ln>
                  </pic:spPr>
                </pic:pic>
              </a:graphicData>
            </a:graphic>
          </wp:inline>
        </w:drawing>
      </w:r>
    </w:p>
    <w:p w14:paraId="5381CCD9" w14:textId="77777777"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21</w:t>
      </w:r>
      <w:r w:rsidR="00BF457D">
        <w:rPr>
          <w:noProof/>
        </w:rPr>
        <w:fldChar w:fldCharType="end"/>
      </w:r>
      <w:r w:rsidRPr="00084655">
        <w:t>: Location of the species pictures</w:t>
      </w:r>
    </w:p>
    <w:p w14:paraId="359C73B4" w14:textId="4254B3E3" w:rsidR="002A0FFE" w:rsidRDefault="002A0FFE" w:rsidP="00365381">
      <w:pPr>
        <w:pStyle w:val="Body"/>
      </w:pPr>
      <w:r w:rsidRPr="00084655">
        <w:t>To apply the Blackfern picture to all Blackfern spectra select the Blackfern hierarchy in the Spectral Data Browser. Click ‘Add</w:t>
      </w:r>
      <w:r w:rsidR="00EF6E4D">
        <w:t xml:space="preserve"> Target Picture</w:t>
      </w:r>
      <w:r w:rsidRPr="00084655">
        <w:t>’ in the Pictures section</w:t>
      </w:r>
      <w:r w:rsidR="00EF6E4D">
        <w:t xml:space="preserve"> pop-up menu (</w:t>
      </w:r>
      <w:r w:rsidR="00EF6E4D">
        <w:fldChar w:fldCharType="begin"/>
      </w:r>
      <w:r w:rsidR="00EF6E4D">
        <w:instrText xml:space="preserve"> REF _Ref262157398 \h </w:instrText>
      </w:r>
      <w:r w:rsidR="00EF6E4D">
        <w:fldChar w:fldCharType="separate"/>
      </w:r>
      <w:r w:rsidR="006205A7">
        <w:t xml:space="preserve">Figure </w:t>
      </w:r>
      <w:r w:rsidR="006205A7">
        <w:rPr>
          <w:noProof/>
        </w:rPr>
        <w:t>22</w:t>
      </w:r>
      <w:r w:rsidR="00EF6E4D">
        <w:fldChar w:fldCharType="end"/>
      </w:r>
      <w:r w:rsidR="00EF6E4D">
        <w:t>)</w:t>
      </w:r>
      <w:r w:rsidRPr="00084655">
        <w:t>, browse to the Tutorial folder and select blackfern.jpg. Then update the database.</w:t>
      </w:r>
    </w:p>
    <w:p w14:paraId="16ECC07A" w14:textId="77777777" w:rsidR="00EF6E4D" w:rsidRDefault="00EF6E4D" w:rsidP="00365381">
      <w:pPr>
        <w:pStyle w:val="Body"/>
      </w:pPr>
    </w:p>
    <w:p w14:paraId="13A0D2CD" w14:textId="0A755D3D" w:rsidR="00EF6E4D" w:rsidRDefault="00EF6E4D" w:rsidP="00365381">
      <w:pPr>
        <w:pStyle w:val="Body"/>
      </w:pPr>
      <w:r>
        <w:rPr>
          <w:noProof/>
          <w:lang w:val="en-US"/>
        </w:rPr>
        <w:drawing>
          <wp:inline distT="0" distB="0" distL="0" distR="0" wp14:anchorId="18B074D6" wp14:editId="4CAC2B0A">
            <wp:extent cx="2713778" cy="1102551"/>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305" cy="1102765"/>
                    </a:xfrm>
                    <a:prstGeom prst="rect">
                      <a:avLst/>
                    </a:prstGeom>
                    <a:noFill/>
                    <a:ln>
                      <a:noFill/>
                    </a:ln>
                  </pic:spPr>
                </pic:pic>
              </a:graphicData>
            </a:graphic>
          </wp:inline>
        </w:drawing>
      </w:r>
    </w:p>
    <w:p w14:paraId="03FC0464" w14:textId="0B935772" w:rsidR="00EF6E4D" w:rsidRDefault="00EF6E4D" w:rsidP="00EF6E4D">
      <w:pPr>
        <w:pStyle w:val="Caption"/>
      </w:pPr>
      <w:bookmarkStart w:id="73" w:name="_Ref262157398"/>
      <w:r>
        <w:t xml:space="preserve">Figure </w:t>
      </w:r>
      <w:r w:rsidR="006205A7">
        <w:fldChar w:fldCharType="begin"/>
      </w:r>
      <w:r w:rsidR="006205A7">
        <w:instrText xml:space="preserve"> SEQ Figure \* ARABIC </w:instrText>
      </w:r>
      <w:r w:rsidR="006205A7">
        <w:fldChar w:fldCharType="separate"/>
      </w:r>
      <w:r w:rsidR="006205A7">
        <w:rPr>
          <w:noProof/>
        </w:rPr>
        <w:t>22</w:t>
      </w:r>
      <w:r w:rsidR="006205A7">
        <w:rPr>
          <w:noProof/>
        </w:rPr>
        <w:fldChar w:fldCharType="end"/>
      </w:r>
      <w:bookmarkEnd w:id="73"/>
      <w:r>
        <w:t>: Context sensitive context menu of the Pictures section</w:t>
      </w:r>
    </w:p>
    <w:p w14:paraId="7A257F58" w14:textId="77777777" w:rsidR="00EF6E4D" w:rsidRPr="00EF6E4D" w:rsidRDefault="00EF6E4D" w:rsidP="00EF6E4D"/>
    <w:p w14:paraId="4E0F962F" w14:textId="387711D1" w:rsidR="002A0FFE" w:rsidRPr="00084655" w:rsidRDefault="00EF6E4D" w:rsidP="00365381">
      <w:pPr>
        <w:pStyle w:val="Figure"/>
      </w:pPr>
      <w:r>
        <w:rPr>
          <w:lang w:val="en-US" w:eastAsia="en-US"/>
        </w:rPr>
        <w:drawing>
          <wp:inline distT="0" distB="0" distL="0" distR="0" wp14:anchorId="037B2281" wp14:editId="19ABECD8">
            <wp:extent cx="4274067" cy="1470025"/>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16" cy="1470283"/>
                    </a:xfrm>
                    <a:prstGeom prst="rect">
                      <a:avLst/>
                    </a:prstGeom>
                    <a:noFill/>
                    <a:ln>
                      <a:noFill/>
                    </a:ln>
                  </pic:spPr>
                </pic:pic>
              </a:graphicData>
            </a:graphic>
          </wp:inline>
        </w:drawing>
      </w:r>
    </w:p>
    <w:p w14:paraId="47016217" w14:textId="469CAB8B" w:rsidR="002A0FFE" w:rsidRPr="00084655" w:rsidRDefault="002A0FFE" w:rsidP="00365381">
      <w:pPr>
        <w:pStyle w:val="Caption"/>
      </w:pPr>
      <w:bookmarkStart w:id="74"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23</w:t>
      </w:r>
      <w:r w:rsidR="00BF457D">
        <w:rPr>
          <w:noProof/>
        </w:rPr>
        <w:fldChar w:fldCharType="end"/>
      </w:r>
      <w:bookmarkEnd w:id="74"/>
      <w:r w:rsidR="00EF6E4D">
        <w:t xml:space="preserve">: Example of a </w:t>
      </w:r>
      <w:r w:rsidR="00900C4D">
        <w:t xml:space="preserve">target </w:t>
      </w:r>
      <w:r w:rsidR="00EF6E4D">
        <w:t>picture</w:t>
      </w:r>
    </w:p>
    <w:p w14:paraId="1B1CDE1B" w14:textId="77777777" w:rsidR="002A0FFE" w:rsidRPr="00084655" w:rsidRDefault="002A0FFE" w:rsidP="00365381">
      <w:pPr>
        <w:pStyle w:val="Body"/>
      </w:pPr>
      <w:r w:rsidRPr="00084655">
        <w:t>In a similar manner insert the supplied lemonwood.jpg picture for all Lemonwood spectra.</w:t>
      </w:r>
    </w:p>
    <w:p w14:paraId="3D816BCE" w14:textId="77777777"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14:paraId="6C9FC212" w14:textId="77777777" w:rsidR="002A0FFE" w:rsidRPr="00084655" w:rsidRDefault="002A0FFE" w:rsidP="00365381">
      <w:pPr>
        <w:pStyle w:val="Heading1"/>
      </w:pPr>
      <w:bookmarkStart w:id="75" w:name="_Toc355280432"/>
      <w:bookmarkStart w:id="76" w:name="_Ref262287431"/>
      <w:bookmarkStart w:id="77" w:name="_Toc295651007"/>
      <w:r w:rsidRPr="00084655">
        <w:lastRenderedPageBreak/>
        <w:t>Part 2: GER Files</w:t>
      </w:r>
      <w:bookmarkEnd w:id="75"/>
      <w:bookmarkEnd w:id="76"/>
      <w:bookmarkEnd w:id="77"/>
    </w:p>
    <w:p w14:paraId="47E5112B" w14:textId="77777777" w:rsidR="002A0FFE" w:rsidRPr="00084655" w:rsidRDefault="002A0FFE" w:rsidP="00365381">
      <w:pPr>
        <w:pStyle w:val="Body"/>
      </w:pPr>
      <w:r w:rsidRPr="00084655">
        <w:t>Data set: GER_example</w:t>
      </w:r>
    </w:p>
    <w:p w14:paraId="04CCC559" w14:textId="199C436C" w:rsidR="008B3C82" w:rsidRDefault="002A0FFE" w:rsidP="00365381">
      <w:pPr>
        <w:pStyle w:val="Body"/>
      </w:pPr>
      <w:r w:rsidRPr="00084655">
        <w:t xml:space="preserve">The GER files are contained in the GER_example folder. Explore the folder. You will notice that there are 10 files created by the GER instrument. </w:t>
      </w:r>
      <w:r w:rsidR="008B3C82">
        <w:t>As a matter of fact, these spectra are also acquired over vegetation, i.e. they could also be part of the campaign already holding the New Zealand native vegetation.</w:t>
      </w:r>
      <w:r w:rsidR="00804C10">
        <w:t xml:space="preserve"> </w:t>
      </w:r>
    </w:p>
    <w:p w14:paraId="1AD34B3F" w14:textId="75A70E13" w:rsidR="00804C10" w:rsidRDefault="00804C10" w:rsidP="00365381">
      <w:pPr>
        <w:pStyle w:val="Body"/>
      </w:pPr>
      <w:r>
        <w:t>The first part of this exercise will teach you how to add a new folder to an already existing campaign. Part two introduces the automatic targ</w:t>
      </w:r>
      <w:r w:rsidR="00037C0B">
        <w:t>et to reference linking process and part three demonstrates the automatic radiance to reflectance factor conversion.</w:t>
      </w:r>
    </w:p>
    <w:p w14:paraId="3E849789" w14:textId="77777777" w:rsidR="00B124C4" w:rsidRDefault="00B124C4" w:rsidP="00365381">
      <w:pPr>
        <w:pStyle w:val="Body"/>
      </w:pPr>
    </w:p>
    <w:p w14:paraId="01F0440A" w14:textId="77777777" w:rsidR="00804C10" w:rsidRDefault="00804C10" w:rsidP="00804C10">
      <w:pPr>
        <w:pStyle w:val="ProcessHeading"/>
      </w:pPr>
    </w:p>
    <w:tbl>
      <w:tblPr>
        <w:tblStyle w:val="Instructions"/>
        <w:tblW w:w="0" w:type="auto"/>
        <w:tblLook w:val="04A0" w:firstRow="1" w:lastRow="0" w:firstColumn="1" w:lastColumn="0" w:noHBand="0" w:noVBand="1"/>
      </w:tblPr>
      <w:tblGrid>
        <w:gridCol w:w="8862"/>
      </w:tblGrid>
      <w:tr w:rsidR="00804C10" w14:paraId="205D0E91" w14:textId="77777777" w:rsidTr="00A930F9">
        <w:tc>
          <w:tcPr>
            <w:tcW w:w="8862" w:type="dxa"/>
          </w:tcPr>
          <w:p w14:paraId="2D771C6D" w14:textId="77777777" w:rsidR="00804C10" w:rsidRDefault="00804C10" w:rsidP="00A930F9">
            <w:pPr>
              <w:pStyle w:val="ProcessStep"/>
            </w:pPr>
            <w:r>
              <w:t xml:space="preserve">Select </w:t>
            </w:r>
            <w:r w:rsidRPr="0070613F">
              <w:rPr>
                <w:rStyle w:val="GUIWord"/>
              </w:rPr>
              <w:t>Data Input</w:t>
            </w:r>
            <w:r>
              <w:t xml:space="preserve"> and </w:t>
            </w:r>
            <w:r w:rsidRPr="0070613F">
              <w:rPr>
                <w:rStyle w:val="GUIWord"/>
              </w:rPr>
              <w:t>Load campaign data</w:t>
            </w:r>
            <w:r>
              <w:t xml:space="preserve"> from the menu on the Main Window.</w:t>
            </w:r>
          </w:p>
          <w:p w14:paraId="4D8A5657" w14:textId="739EEADF" w:rsidR="00804C10" w:rsidRDefault="00804C10" w:rsidP="00A930F9">
            <w:pPr>
              <w:pStyle w:val="ProcessStep"/>
            </w:pPr>
            <w:r>
              <w:t xml:space="preserve">From the drop down list for the </w:t>
            </w:r>
            <w:r w:rsidRPr="0070613F">
              <w:rPr>
                <w:rStyle w:val="GUIWord"/>
              </w:rPr>
              <w:t>Campaign name:</w:t>
            </w:r>
            <w:r>
              <w:t xml:space="preserve"> control, select the name of the Campaign you are uploading to (in this case the campaign holding the New Zealand flora samples). The list of paths in the </w:t>
            </w:r>
            <w:r w:rsidRPr="0070613F">
              <w:rPr>
                <w:rStyle w:val="GUIWord"/>
              </w:rPr>
              <w:t>Path:</w:t>
            </w:r>
            <w:r>
              <w:t xml:space="preserve"> box will change to be those defined for the selected Campaign.</w:t>
            </w:r>
          </w:p>
          <w:p w14:paraId="4F1F3227" w14:textId="6417A867" w:rsidR="00804C10" w:rsidRDefault="00804C10" w:rsidP="00A930F9">
            <w:pPr>
              <w:pStyle w:val="Figure"/>
            </w:pPr>
            <w:r>
              <w:rPr>
                <w:lang w:val="en-US" w:eastAsia="en-US"/>
              </w:rPr>
              <w:drawing>
                <wp:inline distT="0" distB="0" distL="0" distR="0" wp14:anchorId="09149BAB" wp14:editId="0FFB9E0D">
                  <wp:extent cx="3989070" cy="1466068"/>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9070" cy="1466068"/>
                          </a:xfrm>
                          <a:prstGeom prst="rect">
                            <a:avLst/>
                          </a:prstGeom>
                          <a:noFill/>
                          <a:ln>
                            <a:noFill/>
                          </a:ln>
                        </pic:spPr>
                      </pic:pic>
                    </a:graphicData>
                  </a:graphic>
                </wp:inline>
              </w:drawing>
            </w:r>
          </w:p>
          <w:p w14:paraId="7AD3E73E" w14:textId="77777777" w:rsidR="00804C10" w:rsidRDefault="00804C10" w:rsidP="00A930F9">
            <w:pPr>
              <w:pStyle w:val="Caption"/>
            </w:pPr>
            <w:r w:rsidRPr="00084655">
              <w:t xml:space="preserve">Figure </w:t>
            </w:r>
            <w:r w:rsidR="006205A7">
              <w:fldChar w:fldCharType="begin"/>
            </w:r>
            <w:r w:rsidR="006205A7">
              <w:instrText xml:space="preserve"> SEQ Fi</w:instrText>
            </w:r>
            <w:r w:rsidR="006205A7">
              <w:instrText xml:space="preserve">gure \* ARABIC </w:instrText>
            </w:r>
            <w:r w:rsidR="006205A7">
              <w:fldChar w:fldCharType="separate"/>
            </w:r>
            <w:r w:rsidR="006205A7">
              <w:rPr>
                <w:noProof/>
              </w:rPr>
              <w:t>24</w:t>
            </w:r>
            <w:r w:rsidR="006205A7">
              <w:rPr>
                <w:noProof/>
              </w:rPr>
              <w:fldChar w:fldCharType="end"/>
            </w:r>
            <w:r w:rsidRPr="00084655">
              <w:t xml:space="preserve">: </w:t>
            </w:r>
            <w:r>
              <w:t>File upload dialog showing multiple paths</w:t>
            </w:r>
          </w:p>
          <w:p w14:paraId="2E5B3700" w14:textId="77777777" w:rsidR="00804C10" w:rsidRPr="006E0514" w:rsidRDefault="00804C10" w:rsidP="00A930F9">
            <w:pPr>
              <w:pStyle w:val="ProcessStepFollow"/>
            </w:pPr>
            <w:r>
              <w:t>SPECCHIO</w:t>
            </w:r>
            <w:r w:rsidRPr="006E0514">
              <w:t xml:space="preserve"> stores every path name that has been used to upload data to this Campaign. However, in this box it will only display those paths which point to location</w:t>
            </w:r>
            <w:r>
              <w:t>s</w:t>
            </w:r>
            <w:r w:rsidRPr="006E0514">
              <w:t xml:space="preserve"> </w:t>
            </w:r>
            <w:r>
              <w:t xml:space="preserve">which exist </w:t>
            </w:r>
            <w:r w:rsidRPr="006E0514">
              <w:t>on your computer.</w:t>
            </w:r>
            <w:r>
              <w:t xml:space="preserve"> If the original data upload was done from this computer, it is likely that the original data upload path will be shown.</w:t>
            </w:r>
          </w:p>
          <w:p w14:paraId="7C59D00A" w14:textId="77777777" w:rsidR="00804C10" w:rsidRDefault="00804C10" w:rsidP="00A930F9">
            <w:pPr>
              <w:pStyle w:val="ProcessStep"/>
            </w:pPr>
            <w:r>
              <w:t xml:space="preserve">Click on </w:t>
            </w:r>
            <w:r w:rsidRPr="0070613F">
              <w:rPr>
                <w:rStyle w:val="ActionButton"/>
              </w:rPr>
              <w:t> New Path </w:t>
            </w:r>
            <w:r>
              <w:t>. A file selection dialog will open.</w:t>
            </w:r>
          </w:p>
          <w:p w14:paraId="1C8F160F" w14:textId="51A3EB24" w:rsidR="00804C10" w:rsidRDefault="00804C10" w:rsidP="00A930F9">
            <w:pPr>
              <w:pStyle w:val="ProcessStep"/>
            </w:pPr>
            <w:r>
              <w:t xml:space="preserve">Navigate to the folder that contains the GER tutorial data and select it. This new path will be added to the list of paths in the </w:t>
            </w:r>
            <w:r w:rsidRPr="0070613F">
              <w:rPr>
                <w:rStyle w:val="GUIWord"/>
              </w:rPr>
              <w:t>Path:</w:t>
            </w:r>
            <w:r>
              <w:t xml:space="preserve"> box. Be sure to select the correct folder level.</w:t>
            </w:r>
          </w:p>
          <w:p w14:paraId="384DEBD5" w14:textId="1C5BEDD6" w:rsidR="00804C10" w:rsidRDefault="00804C10" w:rsidP="00804C10">
            <w:pPr>
              <w:pStyle w:val="ProcessStep"/>
            </w:pPr>
            <w:r>
              <w:t xml:space="preserve">Click </w:t>
            </w:r>
            <w:r w:rsidRPr="0070613F">
              <w:rPr>
                <w:rStyle w:val="ActionButton"/>
              </w:rPr>
              <w:t> Load </w:t>
            </w:r>
            <w:r>
              <w:t>. The dialog box will close and progress messages will be shown in the right hand part of the Main Window indicating the total number of files that have been found, and the number of new Spectra that have been loaded.</w:t>
            </w:r>
          </w:p>
        </w:tc>
      </w:tr>
    </w:tbl>
    <w:p w14:paraId="47AD8D3B" w14:textId="77777777" w:rsidR="00804C10" w:rsidRDefault="00804C10" w:rsidP="00365381">
      <w:pPr>
        <w:pStyle w:val="Body"/>
      </w:pPr>
    </w:p>
    <w:p w14:paraId="476F9D89" w14:textId="77777777" w:rsidR="00A930F9" w:rsidRDefault="007A6986" w:rsidP="00365381">
      <w:pPr>
        <w:pStyle w:val="Body"/>
      </w:pPr>
      <w:r>
        <w:t>O</w:t>
      </w:r>
      <w:r w:rsidR="002A0FFE" w:rsidRPr="00084655">
        <w:t xml:space="preserve">pen the Query Builder. Open the tree of the </w:t>
      </w:r>
      <w:r w:rsidR="00A930F9">
        <w:t>Vegetation Example</w:t>
      </w:r>
      <w:r w:rsidR="002A0FFE" w:rsidRPr="00084655">
        <w:t xml:space="preserve"> campaign and study the contents. </w:t>
      </w:r>
    </w:p>
    <w:p w14:paraId="0DA85827" w14:textId="2BB228A6" w:rsidR="00A930F9" w:rsidRDefault="00A930F9" w:rsidP="00365381">
      <w:pPr>
        <w:pStyle w:val="Body"/>
      </w:pPr>
      <w:r>
        <w:t>The GER example has been added as a second top-level folder under the campaign</w:t>
      </w:r>
      <w:r w:rsidR="00703FE4">
        <w:t xml:space="preserve"> (</w:t>
      </w:r>
      <w:r w:rsidR="00963362">
        <w:fldChar w:fldCharType="begin"/>
      </w:r>
      <w:r w:rsidR="00963362">
        <w:instrText xml:space="preserve"> REF _Ref262222530 \h </w:instrText>
      </w:r>
      <w:r w:rsidR="00963362">
        <w:fldChar w:fldCharType="separate"/>
      </w:r>
      <w:r w:rsidR="006205A7">
        <w:t xml:space="preserve">Figure </w:t>
      </w:r>
      <w:r w:rsidR="006205A7">
        <w:rPr>
          <w:noProof/>
        </w:rPr>
        <w:t>25</w:t>
      </w:r>
      <w:r w:rsidR="00963362">
        <w:fldChar w:fldCharType="end"/>
      </w:r>
      <w:r w:rsidR="00703FE4">
        <w:t>)</w:t>
      </w:r>
      <w:r>
        <w:t>.</w:t>
      </w:r>
    </w:p>
    <w:p w14:paraId="0E4A9987" w14:textId="3DBA6C68" w:rsidR="00A930F9" w:rsidRDefault="00A930F9" w:rsidP="00365381">
      <w:pPr>
        <w:pStyle w:val="Body"/>
      </w:pPr>
      <w:r>
        <w:rPr>
          <w:noProof/>
          <w:lang w:val="en-US"/>
        </w:rPr>
        <w:lastRenderedPageBreak/>
        <w:drawing>
          <wp:inline distT="0" distB="0" distL="0" distR="0" wp14:anchorId="6E36CF0F" wp14:editId="36510A72">
            <wp:extent cx="2375571" cy="335978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5571" cy="3359785"/>
                    </a:xfrm>
                    <a:prstGeom prst="rect">
                      <a:avLst/>
                    </a:prstGeom>
                    <a:noFill/>
                    <a:ln>
                      <a:noFill/>
                    </a:ln>
                  </pic:spPr>
                </pic:pic>
              </a:graphicData>
            </a:graphic>
          </wp:inline>
        </w:drawing>
      </w:r>
    </w:p>
    <w:p w14:paraId="5E0A7886" w14:textId="40B2D6A0" w:rsidR="00A930F9" w:rsidRDefault="00A930F9" w:rsidP="00A930F9">
      <w:pPr>
        <w:pStyle w:val="Caption"/>
      </w:pPr>
      <w:bookmarkStart w:id="78" w:name="_Ref262222530"/>
      <w:r>
        <w:t xml:space="preserve">Figure </w:t>
      </w:r>
      <w:r w:rsidR="006205A7">
        <w:fldChar w:fldCharType="begin"/>
      </w:r>
      <w:r w:rsidR="006205A7">
        <w:instrText xml:space="preserve"> SEQ Figure \* ARABIC </w:instrText>
      </w:r>
      <w:r w:rsidR="006205A7">
        <w:fldChar w:fldCharType="separate"/>
      </w:r>
      <w:r w:rsidR="006205A7">
        <w:rPr>
          <w:noProof/>
        </w:rPr>
        <w:t>25</w:t>
      </w:r>
      <w:r w:rsidR="006205A7">
        <w:rPr>
          <w:noProof/>
        </w:rPr>
        <w:fldChar w:fldCharType="end"/>
      </w:r>
      <w:bookmarkEnd w:id="78"/>
      <w:r>
        <w:t xml:space="preserve">: </w:t>
      </w:r>
      <w:r w:rsidR="00703FE4">
        <w:t>GER folder added to the Vegetation Example campaign</w:t>
      </w:r>
    </w:p>
    <w:p w14:paraId="4AF2827F" w14:textId="77777777" w:rsidR="00A930F9" w:rsidRDefault="00A930F9" w:rsidP="00365381">
      <w:pPr>
        <w:pStyle w:val="Body"/>
      </w:pPr>
    </w:p>
    <w:p w14:paraId="5A17A771" w14:textId="6A5AFCE4" w:rsidR="002A0FFE" w:rsidRPr="00084655" w:rsidRDefault="002A0FFE" w:rsidP="00365381">
      <w:pPr>
        <w:pStyle w:val="Body"/>
      </w:pPr>
      <w:r w:rsidRPr="00084655">
        <w:t>The files have been automatically split into target and reference spectra (</w:t>
      </w:r>
      <w:r w:rsidR="00963362">
        <w:fldChar w:fldCharType="begin"/>
      </w:r>
      <w:r w:rsidR="00963362">
        <w:instrText xml:space="preserve"> REF _Ref262222530 \h </w:instrText>
      </w:r>
      <w:r w:rsidR="00963362">
        <w:fldChar w:fldCharType="separate"/>
      </w:r>
      <w:r w:rsidR="006205A7">
        <w:t xml:space="preserve">Figure </w:t>
      </w:r>
      <w:r w:rsidR="006205A7">
        <w:rPr>
          <w:noProof/>
        </w:rPr>
        <w:t>25</w:t>
      </w:r>
      <w:r w:rsidR="00963362">
        <w:fldChar w:fldCharType="end"/>
      </w:r>
      <w:r w:rsidRPr="00084655">
        <w:t xml:space="preserve">). GER instruments write the sampled radiances of target and white reference into the same file. The names of the corresponding targets and references are identical, e.g. target GR083005.080 is </w:t>
      </w:r>
      <w:r w:rsidR="009070A4">
        <w:t>associated</w:t>
      </w:r>
      <w:r w:rsidRPr="00084655">
        <w:t xml:space="preserve"> with reference GR083005.080.</w:t>
      </w:r>
    </w:p>
    <w:p w14:paraId="0A6960D3" w14:textId="720B7AE0" w:rsidR="00740E8E" w:rsidRDefault="002A0FFE" w:rsidP="009A3B0F">
      <w:pPr>
        <w:pStyle w:val="Body"/>
      </w:pPr>
      <w:r w:rsidRPr="00084655">
        <w:t xml:space="preserve">Targets and references are linked internally by a datalink on spectrum level. </w:t>
      </w:r>
      <w:r w:rsidR="009A3B0F">
        <w:t>Note that these datalinks are shown also in the Metadata Editor and the Spectrum Reports under the datalink category.</w:t>
      </w:r>
    </w:p>
    <w:p w14:paraId="7C8E3692" w14:textId="77777777" w:rsidR="00740E8E" w:rsidRDefault="00740E8E" w:rsidP="00740E8E">
      <w:pPr>
        <w:pStyle w:val="ProcessHeading"/>
      </w:pPr>
    </w:p>
    <w:tbl>
      <w:tblPr>
        <w:tblStyle w:val="Instructions"/>
        <w:tblW w:w="0" w:type="auto"/>
        <w:tblLook w:val="04A0" w:firstRow="1" w:lastRow="0" w:firstColumn="1" w:lastColumn="0" w:noHBand="0" w:noVBand="1"/>
      </w:tblPr>
      <w:tblGrid>
        <w:gridCol w:w="8862"/>
      </w:tblGrid>
      <w:tr w:rsidR="00740E8E" w14:paraId="0CA238B2" w14:textId="77777777" w:rsidTr="003021E7">
        <w:tc>
          <w:tcPr>
            <w:tcW w:w="8862" w:type="dxa"/>
          </w:tcPr>
          <w:p w14:paraId="76D08648" w14:textId="64DCC119" w:rsidR="00740E8E" w:rsidRDefault="00740E8E" w:rsidP="003021E7">
            <w:pPr>
              <w:pStyle w:val="ProcessStep"/>
            </w:pPr>
            <w:r>
              <w:t xml:space="preserve">Select </w:t>
            </w:r>
            <w:r w:rsidRPr="00C5121B">
              <w:rPr>
                <w:rStyle w:val="GUIWord"/>
              </w:rPr>
              <w:t>Special Functions</w:t>
            </w:r>
            <w:r>
              <w:t xml:space="preserve"> and </w:t>
            </w:r>
            <w:r w:rsidRPr="00C5121B">
              <w:rPr>
                <w:rStyle w:val="GUIWord"/>
              </w:rPr>
              <w:t>Target-references links</w:t>
            </w:r>
            <w:r>
              <w:t xml:space="preserve"> from the menu on the Main Window.</w:t>
            </w:r>
          </w:p>
          <w:p w14:paraId="3ED1AB37" w14:textId="2CE478EE" w:rsidR="00740E8E" w:rsidRDefault="00740E8E" w:rsidP="00740E8E">
            <w:pPr>
              <w:pStyle w:val="ProcessStep"/>
            </w:pPr>
            <w:r>
              <w:t>In the new dialog select the GER target folder in the left browser and the GER reference folder in the right browser. The two lists in the middle are populated by the names of the linked references and targets respectively (</w:t>
            </w:r>
            <w:r w:rsidR="00037C0B">
              <w:fldChar w:fldCharType="begin"/>
            </w:r>
            <w:r w:rsidR="00037C0B">
              <w:instrText xml:space="preserve"> REF _Ref262222972 \h </w:instrText>
            </w:r>
            <w:r w:rsidR="00037C0B">
              <w:fldChar w:fldCharType="separate"/>
            </w:r>
            <w:r w:rsidR="006205A7">
              <w:t xml:space="preserve">Figure </w:t>
            </w:r>
            <w:r w:rsidR="006205A7">
              <w:rPr>
                <w:noProof/>
              </w:rPr>
              <w:t>26</w:t>
            </w:r>
            <w:r w:rsidR="00037C0B">
              <w:fldChar w:fldCharType="end"/>
            </w:r>
            <w:r>
              <w:t>).</w:t>
            </w:r>
          </w:p>
        </w:tc>
      </w:tr>
    </w:tbl>
    <w:p w14:paraId="07B44384" w14:textId="77777777" w:rsidR="00740E8E" w:rsidRDefault="00740E8E" w:rsidP="00365381">
      <w:pPr>
        <w:pStyle w:val="Body"/>
      </w:pPr>
    </w:p>
    <w:p w14:paraId="4CD41B45" w14:textId="14E3C7AE" w:rsidR="00740E8E" w:rsidRDefault="00740E8E" w:rsidP="00365381">
      <w:pPr>
        <w:pStyle w:val="Body"/>
      </w:pPr>
      <w:r>
        <w:rPr>
          <w:noProof/>
          <w:lang w:val="en-US"/>
        </w:rPr>
        <w:drawing>
          <wp:inline distT="0" distB="0" distL="0" distR="0" wp14:anchorId="4F3A54DA" wp14:editId="43AA25D1">
            <wp:extent cx="5357283" cy="1692114"/>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0545" cy="1693144"/>
                    </a:xfrm>
                    <a:prstGeom prst="rect">
                      <a:avLst/>
                    </a:prstGeom>
                    <a:noFill/>
                    <a:ln>
                      <a:noFill/>
                    </a:ln>
                  </pic:spPr>
                </pic:pic>
              </a:graphicData>
            </a:graphic>
          </wp:inline>
        </w:drawing>
      </w:r>
    </w:p>
    <w:p w14:paraId="298ECFA9" w14:textId="25977AAF" w:rsidR="00740E8E" w:rsidRDefault="00740E8E" w:rsidP="00740E8E">
      <w:pPr>
        <w:pStyle w:val="Caption"/>
      </w:pPr>
      <w:bookmarkStart w:id="79" w:name="_Ref262222972"/>
      <w:r>
        <w:t xml:space="preserve">Figure </w:t>
      </w:r>
      <w:r w:rsidR="006205A7">
        <w:fldChar w:fldCharType="begin"/>
      </w:r>
      <w:r w:rsidR="006205A7">
        <w:instrText xml:space="preserve"> SEQ Figure \* ARABIC </w:instrText>
      </w:r>
      <w:r w:rsidR="006205A7">
        <w:fldChar w:fldCharType="separate"/>
      </w:r>
      <w:r w:rsidR="006205A7">
        <w:rPr>
          <w:noProof/>
        </w:rPr>
        <w:t>26</w:t>
      </w:r>
      <w:r w:rsidR="006205A7">
        <w:rPr>
          <w:noProof/>
        </w:rPr>
        <w:fldChar w:fldCharType="end"/>
      </w:r>
      <w:bookmarkEnd w:id="79"/>
      <w:r>
        <w:t>: Target-Reference Link dialog showing existing targets and reference links</w:t>
      </w:r>
    </w:p>
    <w:p w14:paraId="473B13EF" w14:textId="54001182" w:rsidR="002A0FFE" w:rsidRDefault="002A0FFE" w:rsidP="00365381">
      <w:pPr>
        <w:pStyle w:val="Body"/>
      </w:pPr>
      <w:r w:rsidRPr="00084655">
        <w:lastRenderedPageBreak/>
        <w:t xml:space="preserve">These datalinks are used </w:t>
      </w:r>
      <w:r w:rsidR="00F2621B">
        <w:t>during radiance to</w:t>
      </w:r>
      <w:r w:rsidRPr="00084655">
        <w:t xml:space="preserve"> reflectance</w:t>
      </w:r>
      <w:r w:rsidR="00F2621B">
        <w:t xml:space="preserve"> </w:t>
      </w:r>
      <w:r w:rsidR="00037C0B">
        <w:t xml:space="preserve">factor </w:t>
      </w:r>
      <w:r w:rsidR="00F2621B">
        <w:t>conversion</w:t>
      </w:r>
      <w:r w:rsidRPr="00084655">
        <w:t>.</w:t>
      </w:r>
    </w:p>
    <w:p w14:paraId="24D3D3E8" w14:textId="68DF2286" w:rsidR="00037C0B" w:rsidRDefault="00037C0B" w:rsidP="00365381">
      <w:pPr>
        <w:pStyle w:val="Body"/>
      </w:pPr>
      <w:r>
        <w:t xml:space="preserve">To convert to reflectances, open the Data Browser by selecting </w:t>
      </w:r>
      <w:r>
        <w:rPr>
          <w:rStyle w:val="GUIWord"/>
        </w:rPr>
        <w:t>Data Processing</w:t>
      </w:r>
      <w:r w:rsidRPr="00DF0182">
        <w:rPr>
          <w:rStyle w:val="GUIWord"/>
        </w:rPr>
        <w:t xml:space="preserve"> &amp; Output/Browse data hierarchy</w:t>
      </w:r>
      <w:r>
        <w:t xml:space="preserve"> from the Main Window. Browse to the GER target folder and select all spectra by selecting the target folder.</w:t>
      </w:r>
    </w:p>
    <w:p w14:paraId="3A79AC98" w14:textId="77777777" w:rsidR="00037C0B" w:rsidRDefault="00037C0B" w:rsidP="00365381">
      <w:pPr>
        <w:pStyle w:val="Body"/>
      </w:pPr>
    </w:p>
    <w:p w14:paraId="533C70AE" w14:textId="2FB2B58E" w:rsidR="00037C0B" w:rsidRDefault="00037C0B" w:rsidP="00365381">
      <w:pPr>
        <w:pStyle w:val="Body"/>
      </w:pPr>
      <w:r>
        <w:rPr>
          <w:noProof/>
          <w:lang w:val="en-US"/>
        </w:rPr>
        <w:drawing>
          <wp:inline distT="0" distB="0" distL="0" distR="0" wp14:anchorId="019BF411" wp14:editId="2C1F0392">
            <wp:extent cx="5242348" cy="2287150"/>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904" cy="2287393"/>
                    </a:xfrm>
                    <a:prstGeom prst="rect">
                      <a:avLst/>
                    </a:prstGeom>
                    <a:noFill/>
                    <a:ln>
                      <a:noFill/>
                    </a:ln>
                  </pic:spPr>
                </pic:pic>
              </a:graphicData>
            </a:graphic>
          </wp:inline>
        </w:drawing>
      </w:r>
    </w:p>
    <w:p w14:paraId="69DDBBD2" w14:textId="4C6AC68C" w:rsidR="00037C0B" w:rsidRDefault="00037C0B" w:rsidP="00037C0B">
      <w:pPr>
        <w:pStyle w:val="Caption"/>
      </w:pPr>
      <w:bookmarkStart w:id="80" w:name="_Ref262287559"/>
      <w:r>
        <w:t xml:space="preserve">Figure </w:t>
      </w:r>
      <w:r w:rsidR="006205A7">
        <w:fldChar w:fldCharType="begin"/>
      </w:r>
      <w:r w:rsidR="006205A7">
        <w:instrText xml:space="preserve"> SEQ Figure \* ARABIC </w:instrText>
      </w:r>
      <w:r w:rsidR="006205A7">
        <w:fldChar w:fldCharType="separate"/>
      </w:r>
      <w:r w:rsidR="006205A7">
        <w:rPr>
          <w:noProof/>
        </w:rPr>
        <w:t>27</w:t>
      </w:r>
      <w:r w:rsidR="006205A7">
        <w:rPr>
          <w:noProof/>
        </w:rPr>
        <w:fldChar w:fldCharType="end"/>
      </w:r>
      <w:bookmarkEnd w:id="80"/>
      <w:r>
        <w:t>: Targets of the GER data are selected</w:t>
      </w:r>
    </w:p>
    <w:p w14:paraId="374FB79C" w14:textId="77777777" w:rsidR="00037C0B" w:rsidRPr="00037C0B" w:rsidRDefault="00037C0B" w:rsidP="00037C0B"/>
    <w:p w14:paraId="7A7B5282" w14:textId="5BBBBC64" w:rsidR="00037C0B" w:rsidRDefault="00037C0B" w:rsidP="00365381">
      <w:pPr>
        <w:pStyle w:val="Body"/>
      </w:pPr>
      <w:r>
        <w:t xml:space="preserve">Click the </w:t>
      </w:r>
      <w:r w:rsidRPr="00BD4D89">
        <w:rPr>
          <w:rStyle w:val="ActionButton"/>
        </w:rPr>
        <w:t>Refl.calc </w:t>
      </w:r>
      <w:r>
        <w:t xml:space="preserve"> button and an automatically configured Space Network Processor will be displayed (</w:t>
      </w:r>
      <w:r w:rsidR="00CF18D5">
        <w:fldChar w:fldCharType="begin"/>
      </w:r>
      <w:r w:rsidR="00CF18D5">
        <w:instrText xml:space="preserve"> REF _Ref262223372 \h </w:instrText>
      </w:r>
      <w:r w:rsidR="00CF18D5">
        <w:fldChar w:fldCharType="separate"/>
      </w:r>
      <w:r w:rsidR="006205A7">
        <w:t xml:space="preserve">Figure </w:t>
      </w:r>
      <w:r w:rsidR="006205A7">
        <w:rPr>
          <w:noProof/>
        </w:rPr>
        <w:t>28</w:t>
      </w:r>
      <w:r w:rsidR="00CF18D5">
        <w:fldChar w:fldCharType="end"/>
      </w:r>
      <w:r>
        <w:t>).</w:t>
      </w:r>
      <w:r w:rsidR="00CF18D5">
        <w:t xml:space="preserve"> Two Spectral Spaces are shown, connected by a processing node called ‘Radiance to Reflectance’. The Spectral Spaces both hold 10 spectra (# of vectors) and have a spectral dimension of 647 spectral bands.</w:t>
      </w:r>
    </w:p>
    <w:p w14:paraId="5BD8A5EF" w14:textId="77777777" w:rsidR="00037C0B" w:rsidRDefault="00037C0B" w:rsidP="00365381">
      <w:pPr>
        <w:pStyle w:val="Body"/>
      </w:pPr>
    </w:p>
    <w:p w14:paraId="2000817A" w14:textId="67124D75" w:rsidR="00037C0B" w:rsidRDefault="00037C0B" w:rsidP="00365381">
      <w:pPr>
        <w:pStyle w:val="Body"/>
      </w:pPr>
      <w:r>
        <w:rPr>
          <w:noProof/>
          <w:lang w:val="en-US"/>
        </w:rPr>
        <w:drawing>
          <wp:inline distT="0" distB="0" distL="0" distR="0" wp14:anchorId="680AE558" wp14:editId="06B49670">
            <wp:extent cx="4207933" cy="2864091"/>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8878" cy="2864734"/>
                    </a:xfrm>
                    <a:prstGeom prst="rect">
                      <a:avLst/>
                    </a:prstGeom>
                    <a:noFill/>
                    <a:ln>
                      <a:noFill/>
                    </a:ln>
                  </pic:spPr>
                </pic:pic>
              </a:graphicData>
            </a:graphic>
          </wp:inline>
        </w:drawing>
      </w:r>
    </w:p>
    <w:p w14:paraId="4DFA7427" w14:textId="23465286" w:rsidR="00037C0B" w:rsidRDefault="00037C0B" w:rsidP="00037C0B">
      <w:pPr>
        <w:pStyle w:val="Caption"/>
      </w:pPr>
      <w:bookmarkStart w:id="81" w:name="_Ref262223372"/>
      <w:r>
        <w:t xml:space="preserve">Figure </w:t>
      </w:r>
      <w:r w:rsidR="006205A7">
        <w:fldChar w:fldCharType="begin"/>
      </w:r>
      <w:r w:rsidR="006205A7">
        <w:instrText xml:space="preserve"> SEQ Figure \* ARABIC </w:instrText>
      </w:r>
      <w:r w:rsidR="006205A7">
        <w:fldChar w:fldCharType="separate"/>
      </w:r>
      <w:r w:rsidR="006205A7">
        <w:rPr>
          <w:noProof/>
        </w:rPr>
        <w:t>28</w:t>
      </w:r>
      <w:r w:rsidR="006205A7">
        <w:rPr>
          <w:noProof/>
        </w:rPr>
        <w:fldChar w:fldCharType="end"/>
      </w:r>
      <w:bookmarkEnd w:id="81"/>
      <w:r>
        <w:t>: Space Network Processor configured to convert radiances to reflectance factors</w:t>
      </w:r>
    </w:p>
    <w:p w14:paraId="4C372CCE" w14:textId="1D70864F" w:rsidR="00CF18D5" w:rsidRDefault="00CF18D5" w:rsidP="00CF18D5">
      <w:pPr>
        <w:pStyle w:val="Body"/>
      </w:pPr>
      <w:r>
        <w:lastRenderedPageBreak/>
        <w:t xml:space="preserve">Click on the big </w:t>
      </w:r>
      <w:r>
        <w:rPr>
          <w:rStyle w:val="ActionButton"/>
        </w:rPr>
        <w:t>Run</w:t>
      </w:r>
      <w:r w:rsidRPr="00BD4D89">
        <w:rPr>
          <w:rStyle w:val="ActionButton"/>
        </w:rPr>
        <w:t> </w:t>
      </w:r>
      <w:r>
        <w:t xml:space="preserve"> button on the right side of the Space Network Processor window to start the conversion. If you observe the Processor closely you will see the Status shortly showing the progress of the calculation.</w:t>
      </w:r>
    </w:p>
    <w:p w14:paraId="19DEEBC6" w14:textId="036DDE33" w:rsidR="00CF18D5" w:rsidRDefault="00CF18D5" w:rsidP="00900C4D">
      <w:pPr>
        <w:pStyle w:val="Body"/>
      </w:pPr>
      <w:r>
        <w:t>To visualise the output of the reflectance factor conversion, add a visualisation module to the Space Network Processor:</w:t>
      </w:r>
    </w:p>
    <w:p w14:paraId="4BBADE21" w14:textId="77777777" w:rsidR="00CF18D5" w:rsidRDefault="00CF18D5" w:rsidP="00CF18D5">
      <w:pPr>
        <w:pStyle w:val="ProcessHeading"/>
      </w:pPr>
    </w:p>
    <w:tbl>
      <w:tblPr>
        <w:tblStyle w:val="Instructions"/>
        <w:tblW w:w="0" w:type="auto"/>
        <w:tblLook w:val="04A0" w:firstRow="1" w:lastRow="0" w:firstColumn="1" w:lastColumn="0" w:noHBand="0" w:noVBand="1"/>
      </w:tblPr>
      <w:tblGrid>
        <w:gridCol w:w="8862"/>
      </w:tblGrid>
      <w:tr w:rsidR="00CF18D5" w14:paraId="0ED86705" w14:textId="77777777" w:rsidTr="003021E7">
        <w:tc>
          <w:tcPr>
            <w:tcW w:w="8862" w:type="dxa"/>
          </w:tcPr>
          <w:p w14:paraId="5AE872BA" w14:textId="0B3943F7" w:rsidR="00CF18D5" w:rsidRDefault="00CF18D5" w:rsidP="003021E7">
            <w:pPr>
              <w:pStyle w:val="ProcessStep"/>
            </w:pPr>
            <w:r>
              <w:t xml:space="preserve">Click the menu mouse button over the white background of the </w:t>
            </w:r>
            <w:r w:rsidR="00277E94">
              <w:t xml:space="preserve">Space Network Processor </w:t>
            </w:r>
            <w:r>
              <w:t>to bring up the ‘Add Module’ option.</w:t>
            </w:r>
          </w:p>
          <w:p w14:paraId="411F67CD" w14:textId="77777777" w:rsidR="00CF18D5" w:rsidRDefault="00CF18D5" w:rsidP="00CF18D5">
            <w:pPr>
              <w:pStyle w:val="ProcessStep"/>
              <w:numPr>
                <w:ilvl w:val="0"/>
                <w:numId w:val="0"/>
              </w:numPr>
              <w:ind w:left="459" w:hanging="360"/>
            </w:pPr>
          </w:p>
          <w:p w14:paraId="6CDE0ADF" w14:textId="23ABEAE4" w:rsidR="00CF18D5" w:rsidRDefault="00CF18D5" w:rsidP="00CF18D5">
            <w:pPr>
              <w:pStyle w:val="ProcessStep"/>
              <w:numPr>
                <w:ilvl w:val="0"/>
                <w:numId w:val="0"/>
              </w:numPr>
              <w:ind w:left="459" w:hanging="360"/>
            </w:pPr>
            <w:r>
              <w:rPr>
                <w:noProof/>
                <w:lang w:val="en-US"/>
              </w:rPr>
              <w:drawing>
                <wp:inline distT="0" distB="0" distL="0" distR="0" wp14:anchorId="425142BC" wp14:editId="774DD9C9">
                  <wp:extent cx="3573992" cy="1840336"/>
                  <wp:effectExtent l="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992" cy="1840336"/>
                          </a:xfrm>
                          <a:prstGeom prst="rect">
                            <a:avLst/>
                          </a:prstGeom>
                          <a:noFill/>
                          <a:ln>
                            <a:noFill/>
                          </a:ln>
                        </pic:spPr>
                      </pic:pic>
                    </a:graphicData>
                  </a:graphic>
                </wp:inline>
              </w:drawing>
            </w:r>
          </w:p>
          <w:p w14:paraId="29D51672" w14:textId="77777777" w:rsidR="00CF18D5" w:rsidRDefault="00CF18D5" w:rsidP="00CF18D5">
            <w:pPr>
              <w:pStyle w:val="ProcessStep"/>
              <w:numPr>
                <w:ilvl w:val="0"/>
                <w:numId w:val="0"/>
              </w:numPr>
              <w:ind w:left="459" w:hanging="360"/>
            </w:pPr>
          </w:p>
          <w:p w14:paraId="178C0641" w14:textId="22CE53D1" w:rsidR="00CF18D5" w:rsidRDefault="00277E94" w:rsidP="003021E7">
            <w:pPr>
              <w:pStyle w:val="ProcessStep"/>
            </w:pPr>
            <w:r>
              <w:t>In the Module Selection window choose ‘Visualisation Module’ and click ‘OK’</w:t>
            </w:r>
            <w:r>
              <w:br/>
            </w:r>
            <w:r>
              <w:br/>
            </w:r>
            <w:r>
              <w:rPr>
                <w:noProof/>
                <w:lang w:val="en-US"/>
              </w:rPr>
              <w:drawing>
                <wp:inline distT="0" distB="0" distL="0" distR="0" wp14:anchorId="7B20DB37" wp14:editId="440627BE">
                  <wp:extent cx="2425912" cy="1800009"/>
                  <wp:effectExtent l="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5912" cy="1800009"/>
                          </a:xfrm>
                          <a:prstGeom prst="rect">
                            <a:avLst/>
                          </a:prstGeom>
                          <a:noFill/>
                          <a:ln>
                            <a:noFill/>
                          </a:ln>
                        </pic:spPr>
                      </pic:pic>
                    </a:graphicData>
                  </a:graphic>
                </wp:inline>
              </w:drawing>
            </w:r>
            <w:r>
              <w:br/>
            </w:r>
          </w:p>
          <w:p w14:paraId="020A7521" w14:textId="3C7528C8" w:rsidR="00277E94" w:rsidRDefault="00277E94" w:rsidP="003021E7">
            <w:pPr>
              <w:pStyle w:val="ProcessStep"/>
            </w:pPr>
            <w:r>
              <w:t>Drag to newly added module in the Space Network Processor to arrange it in relation to the existing nodes. Then configure the new module by clicking the menu button over the module and select ‘Configure’.</w:t>
            </w:r>
            <w:r>
              <w:br/>
            </w:r>
            <w:r>
              <w:br/>
            </w:r>
            <w:r>
              <w:br/>
            </w:r>
            <w:r>
              <w:rPr>
                <w:noProof/>
                <w:lang w:val="en-US"/>
              </w:rPr>
              <w:drawing>
                <wp:inline distT="0" distB="0" distL="0" distR="0" wp14:anchorId="34328614" wp14:editId="3DB2739F">
                  <wp:extent cx="3000587" cy="773165"/>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0587" cy="773165"/>
                          </a:xfrm>
                          <a:prstGeom prst="rect">
                            <a:avLst/>
                          </a:prstGeom>
                          <a:noFill/>
                          <a:ln>
                            <a:noFill/>
                          </a:ln>
                        </pic:spPr>
                      </pic:pic>
                    </a:graphicData>
                  </a:graphic>
                </wp:inline>
              </w:drawing>
            </w:r>
            <w:r>
              <w:br/>
            </w:r>
          </w:p>
          <w:p w14:paraId="414C7838" w14:textId="0A30FB63" w:rsidR="00277E94" w:rsidRDefault="00277E94" w:rsidP="003021E7">
            <w:pPr>
              <w:pStyle w:val="ProcessStep"/>
            </w:pPr>
            <w:r>
              <w:t>In the Visualisation Module Selection choose ‘Spectra Line Plot’ and click ‘OK’.</w:t>
            </w:r>
            <w:r>
              <w:br/>
            </w:r>
            <w:r>
              <w:br/>
            </w:r>
            <w:r>
              <w:rPr>
                <w:noProof/>
                <w:lang w:val="en-US"/>
              </w:rPr>
              <w:lastRenderedPageBreak/>
              <w:drawing>
                <wp:inline distT="0" distB="0" distL="0" distR="0" wp14:anchorId="1C69D811" wp14:editId="179EC732">
                  <wp:extent cx="1966172" cy="1374945"/>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66172" cy="1374945"/>
                          </a:xfrm>
                          <a:prstGeom prst="rect">
                            <a:avLst/>
                          </a:prstGeom>
                          <a:noFill/>
                          <a:ln>
                            <a:noFill/>
                          </a:ln>
                        </pic:spPr>
                      </pic:pic>
                    </a:graphicData>
                  </a:graphic>
                </wp:inline>
              </w:drawing>
            </w:r>
            <w:r>
              <w:br/>
            </w:r>
          </w:p>
          <w:p w14:paraId="130DD877" w14:textId="53F9CC15" w:rsidR="00277E94" w:rsidRDefault="00277E94" w:rsidP="003021E7">
            <w:pPr>
              <w:pStyle w:val="ProcessStep"/>
            </w:pPr>
            <w:r>
              <w:t>Connect the Visualisation Module with the output space of the Radiance to Reflectance module by clicking again the mouse menu button over the Visualisation Module and selecting ‘Set Input Spaces’. In the Input Space Selection window choose Input Space number 1 (the spaces are numbered starting from zero) and click ‘OK’.</w:t>
            </w:r>
            <w:r>
              <w:br/>
            </w:r>
            <w:r>
              <w:br/>
            </w:r>
            <w:r>
              <w:rPr>
                <w:noProof/>
                <w:lang w:val="en-US"/>
              </w:rPr>
              <w:drawing>
                <wp:inline distT="0" distB="0" distL="0" distR="0" wp14:anchorId="3CF6B5DC" wp14:editId="19274850">
                  <wp:extent cx="1161627" cy="81189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1627" cy="811890"/>
                          </a:xfrm>
                          <a:prstGeom prst="rect">
                            <a:avLst/>
                          </a:prstGeom>
                          <a:noFill/>
                          <a:ln>
                            <a:noFill/>
                          </a:ln>
                        </pic:spPr>
                      </pic:pic>
                    </a:graphicData>
                  </a:graphic>
                </wp:inline>
              </w:drawing>
            </w:r>
            <w:r>
              <w:br/>
            </w:r>
          </w:p>
          <w:p w14:paraId="1BF46E54" w14:textId="77777777" w:rsidR="00277E94" w:rsidRDefault="00277E94" w:rsidP="003021E7">
            <w:pPr>
              <w:pStyle w:val="ProcessStep"/>
            </w:pPr>
            <w:r>
              <w:t>Space number 1 and the Spectral Line Plot Visualisation Module are now joined up.</w:t>
            </w:r>
            <w:r>
              <w:br/>
            </w:r>
            <w:r>
              <w:br/>
            </w:r>
            <w:r>
              <w:rPr>
                <w:noProof/>
                <w:lang w:val="en-US"/>
              </w:rPr>
              <w:drawing>
                <wp:inline distT="0" distB="0" distL="0" distR="0" wp14:anchorId="42164D54" wp14:editId="3E569DE7">
                  <wp:extent cx="3575262" cy="12546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5800" cy="1254801"/>
                          </a:xfrm>
                          <a:prstGeom prst="rect">
                            <a:avLst/>
                          </a:prstGeom>
                          <a:noFill/>
                          <a:ln>
                            <a:noFill/>
                          </a:ln>
                        </pic:spPr>
                      </pic:pic>
                    </a:graphicData>
                  </a:graphic>
                </wp:inline>
              </w:drawing>
            </w:r>
            <w:r>
              <w:br/>
            </w:r>
          </w:p>
          <w:p w14:paraId="22862223" w14:textId="31172F7A" w:rsidR="00277E94" w:rsidRDefault="00277E94" w:rsidP="00277E94">
            <w:pPr>
              <w:pStyle w:val="ProcessStep"/>
            </w:pPr>
            <w:r>
              <w:t xml:space="preserve">Click the </w:t>
            </w:r>
            <w:r>
              <w:rPr>
                <w:rStyle w:val="ActionButton"/>
              </w:rPr>
              <w:t>Run</w:t>
            </w:r>
            <w:r w:rsidRPr="00BD4D89">
              <w:rPr>
                <w:rStyle w:val="ActionButton"/>
              </w:rPr>
              <w:t> </w:t>
            </w:r>
            <w:r>
              <w:t xml:space="preserve"> button of the Space Network Processor again to rerun the processing and produce the reflectance factor output as a plot.</w:t>
            </w:r>
            <w:r>
              <w:br/>
            </w:r>
            <w:r>
              <w:br/>
            </w:r>
            <w:r>
              <w:rPr>
                <w:noProof/>
                <w:lang w:val="en-US"/>
              </w:rPr>
              <w:drawing>
                <wp:inline distT="0" distB="0" distL="0" distR="0" wp14:anchorId="2E5A98AC" wp14:editId="7715AAE8">
                  <wp:extent cx="3275367" cy="2440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5789" cy="2440619"/>
                          </a:xfrm>
                          <a:prstGeom prst="rect">
                            <a:avLst/>
                          </a:prstGeom>
                          <a:noFill/>
                          <a:ln>
                            <a:noFill/>
                          </a:ln>
                        </pic:spPr>
                      </pic:pic>
                    </a:graphicData>
                  </a:graphic>
                </wp:inline>
              </w:drawing>
            </w:r>
          </w:p>
        </w:tc>
      </w:tr>
    </w:tbl>
    <w:p w14:paraId="617BDC1C" w14:textId="77777777" w:rsidR="00CF18D5" w:rsidRPr="00CF18D5" w:rsidRDefault="00CF18D5" w:rsidP="00CF18D5"/>
    <w:p w14:paraId="42B2AB06" w14:textId="77777777" w:rsidR="002A0FFE" w:rsidRPr="00084655" w:rsidRDefault="002A0FFE" w:rsidP="00365381">
      <w:pPr>
        <w:pStyle w:val="Heading1"/>
      </w:pPr>
      <w:bookmarkStart w:id="82" w:name="_Toc355280433"/>
      <w:bookmarkStart w:id="83" w:name="_Toc295651008"/>
      <w:r w:rsidRPr="00084655">
        <w:lastRenderedPageBreak/>
        <w:t>Part 3: Directional Data</w:t>
      </w:r>
      <w:bookmarkEnd w:id="82"/>
      <w:bookmarkEnd w:id="83"/>
    </w:p>
    <w:p w14:paraId="5B57D487" w14:textId="5B48174C" w:rsidR="002A0FFE" w:rsidRPr="00084655" w:rsidRDefault="002A0FFE" w:rsidP="00365381">
      <w:pPr>
        <w:pStyle w:val="Body"/>
      </w:pPr>
      <w:r w:rsidRPr="00084655">
        <w:t>Data set: Gonio_example</w:t>
      </w:r>
      <w:r w:rsidR="00CC08ED">
        <w:t xml:space="preserve"> </w:t>
      </w:r>
    </w:p>
    <w:p w14:paraId="53812698" w14:textId="6E8467DD" w:rsidR="002A0FFE" w:rsidRDefault="002A0FFE" w:rsidP="00365381">
      <w:pPr>
        <w:pStyle w:val="Body"/>
      </w:pPr>
      <w:r w:rsidRPr="00084655">
        <w:t>This exercise uses FIGOS goniometer data. FIGOS</w:t>
      </w:r>
      <w:r w:rsidR="00365279">
        <w:t xml:space="preserve"> (</w:t>
      </w:r>
      <w:r w:rsidR="003021E7">
        <w:fldChar w:fldCharType="begin"/>
      </w:r>
      <w:r w:rsidR="003021E7">
        <w:instrText xml:space="preserve"> REF _Ref262224663 \h </w:instrText>
      </w:r>
      <w:r w:rsidR="003021E7">
        <w:fldChar w:fldCharType="separate"/>
      </w:r>
      <w:r w:rsidR="006205A7">
        <w:t xml:space="preserve">Figure </w:t>
      </w:r>
      <w:r w:rsidR="006205A7">
        <w:rPr>
          <w:noProof/>
        </w:rPr>
        <w:t>29</w:t>
      </w:r>
      <w:r w:rsidR="003021E7">
        <w:fldChar w:fldCharType="end"/>
      </w:r>
      <w:r w:rsidR="00365279">
        <w:t>)</w:t>
      </w:r>
      <w:r w:rsidRPr="00084655">
        <w:t xml:space="preserve"> is used at RSL to acquire spectrodirectional measurements in 66 points arranged on a hemisphere. For more information please refer to</w:t>
      </w:r>
      <w:r w:rsidR="00DC745E">
        <w:t xml:space="preserve"> </w:t>
      </w:r>
      <w:r w:rsidR="00DC745E">
        <w:fldChar w:fldCharType="begin"/>
      </w:r>
      <w:r w:rsidR="00DC745E">
        <w:instrText xml:space="preserve"> ADDIN EN.CITE &lt;EndNote&gt;&lt;Cite&gt;&lt;Author&gt;Schopfer&lt;/Author&gt;&lt;Year&gt;2008&lt;/Year&gt;&lt;RecNum&gt;329&lt;/RecNum&gt;&lt;DisplayText&gt;(Schopfer, Dangel et al. 2008)&lt;/DisplayText&gt;&lt;record&gt;&lt;rec-number&gt;329&lt;/rec-number&gt;&lt;foreign-keys&gt;&lt;key app="EN" db-id="0svr2tdvgevw2ned2pb5tt5ur5tdf0savr9s"&gt;329&lt;/key&gt;&lt;/foreign-keys&gt;&lt;ref-type name="Journal Article"&gt;17&lt;/ref-type&gt;&lt;contributors&gt;&lt;authors&gt;&lt;author&gt;Schopfer, J.&lt;/author&gt;&lt;author&gt;Dangel, S.&lt;/author&gt;&lt;author&gt;Kneubühler, M.&lt;/author&gt;&lt;author&gt;Itten, K. I. &lt;/author&gt;&lt;/authors&gt;&lt;/contributors&gt;&lt;titles&gt;&lt;title&gt;The Improved Dual-view Field Goniometer System FIGOS&lt;/title&gt;&lt;secondary-title&gt;Sensors&lt;/secondary-title&gt;&lt;/titles&gt;&lt;periodical&gt;&lt;full-title&gt;Sensors&lt;/full-title&gt;&lt;/periodical&gt;&lt;pages&gt;5120-5140&lt;/pages&gt;&lt;volume&gt;8&lt;/volume&gt;&lt;number&gt;8&lt;/number&gt;&lt;dates&gt;&lt;year&gt;2008&lt;/year&gt;&lt;/dates&gt;&lt;urls&gt;&lt;/urls&gt;&lt;/record&gt;&lt;/Cite&gt;&lt;/EndNote&gt;</w:instrText>
      </w:r>
      <w:r w:rsidR="00DC745E">
        <w:fldChar w:fldCharType="separate"/>
      </w:r>
      <w:r w:rsidR="00DC745E">
        <w:rPr>
          <w:noProof/>
        </w:rPr>
        <w:t>(</w:t>
      </w:r>
      <w:hyperlink w:anchor="_ENREF_1" w:tooltip="Schopfer, 2008 #329" w:history="1">
        <w:r w:rsidR="00DC745E">
          <w:rPr>
            <w:noProof/>
          </w:rPr>
          <w:t>Schopfer, Dangel et al. 2008</w:t>
        </w:r>
      </w:hyperlink>
      <w:r w:rsidR="00DC745E">
        <w:rPr>
          <w:noProof/>
        </w:rPr>
        <w:t>)</w:t>
      </w:r>
      <w:r w:rsidR="00DC745E">
        <w:fldChar w:fldCharType="end"/>
      </w:r>
      <w:r w:rsidRPr="00084655">
        <w:t>.</w:t>
      </w:r>
    </w:p>
    <w:p w14:paraId="3FCF3CD9" w14:textId="77777777" w:rsidR="00365279" w:rsidRDefault="00365279" w:rsidP="00365381">
      <w:pPr>
        <w:pStyle w:val="Body"/>
      </w:pPr>
    </w:p>
    <w:p w14:paraId="0C5E213C" w14:textId="0538BD5B" w:rsidR="00365279" w:rsidRDefault="00365279" w:rsidP="00365381">
      <w:pPr>
        <w:pStyle w:val="Body"/>
      </w:pPr>
      <w:r>
        <w:rPr>
          <w:rFonts w:ascii="Helvetica" w:hAnsi="Helvetica" w:cs="Helvetica"/>
          <w:noProof/>
          <w:sz w:val="24"/>
          <w:lang w:val="en-US"/>
        </w:rPr>
        <w:drawing>
          <wp:inline distT="0" distB="0" distL="0" distR="0" wp14:anchorId="24B658C7" wp14:editId="425BB7F1">
            <wp:extent cx="3633258" cy="24167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711" cy="2417079"/>
                    </a:xfrm>
                    <a:prstGeom prst="rect">
                      <a:avLst/>
                    </a:prstGeom>
                    <a:noFill/>
                    <a:ln>
                      <a:noFill/>
                    </a:ln>
                  </pic:spPr>
                </pic:pic>
              </a:graphicData>
            </a:graphic>
          </wp:inline>
        </w:drawing>
      </w:r>
    </w:p>
    <w:p w14:paraId="53AC7D41" w14:textId="3954B0A4" w:rsidR="00365279" w:rsidRDefault="00365279" w:rsidP="00365279">
      <w:pPr>
        <w:pStyle w:val="Caption"/>
      </w:pPr>
      <w:bookmarkStart w:id="84" w:name="_Ref262224663"/>
      <w:r>
        <w:t xml:space="preserve">Figure </w:t>
      </w:r>
      <w:r w:rsidR="006205A7">
        <w:fldChar w:fldCharType="begin"/>
      </w:r>
      <w:r w:rsidR="006205A7">
        <w:instrText xml:space="preserve"> SEQ Figure \* ARABIC </w:instrText>
      </w:r>
      <w:r w:rsidR="006205A7">
        <w:fldChar w:fldCharType="separate"/>
      </w:r>
      <w:r w:rsidR="006205A7">
        <w:rPr>
          <w:noProof/>
        </w:rPr>
        <w:t>29</w:t>
      </w:r>
      <w:r w:rsidR="006205A7">
        <w:rPr>
          <w:noProof/>
        </w:rPr>
        <w:fldChar w:fldCharType="end"/>
      </w:r>
      <w:bookmarkEnd w:id="84"/>
      <w:r>
        <w:t>: FIGOS during a campaign to characterise the BRDF of snow surfaces</w:t>
      </w:r>
    </w:p>
    <w:p w14:paraId="122DAA74" w14:textId="77777777" w:rsidR="00365279" w:rsidRPr="00084655" w:rsidRDefault="00365279" w:rsidP="00365381">
      <w:pPr>
        <w:pStyle w:val="Body"/>
      </w:pPr>
    </w:p>
    <w:p w14:paraId="1CB2701C" w14:textId="7737A999" w:rsidR="002A0FFE" w:rsidRPr="00084655" w:rsidRDefault="002A0FFE" w:rsidP="00365381">
      <w:pPr>
        <w:pStyle w:val="Body"/>
      </w:pPr>
      <w:r w:rsidRPr="00084655">
        <w:t xml:space="preserve">Goniometer data is provided in the Gonio_example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w:t>
      </w:r>
      <w:r w:rsidR="00A93F70">
        <w:t>later</w:t>
      </w:r>
      <w:r w:rsidRPr="00084655">
        <w:t xml:space="preserve">. </w:t>
      </w:r>
    </w:p>
    <w:tbl>
      <w:tblPr>
        <w:tblStyle w:val="Instructions"/>
        <w:tblW w:w="0" w:type="auto"/>
        <w:tblLook w:val="04A0" w:firstRow="1" w:lastRow="0" w:firstColumn="1" w:lastColumn="0" w:noHBand="0" w:noVBand="1"/>
      </w:tblPr>
      <w:tblGrid>
        <w:gridCol w:w="8862"/>
      </w:tblGrid>
      <w:tr w:rsidR="00CC08ED" w14:paraId="33CD4718" w14:textId="77777777" w:rsidTr="00CC08ED">
        <w:tc>
          <w:tcPr>
            <w:tcW w:w="9571" w:type="dxa"/>
          </w:tcPr>
          <w:p w14:paraId="005ED789" w14:textId="77777777" w:rsidR="00CC08ED" w:rsidRDefault="00CC08ED" w:rsidP="00CC08ED">
            <w:pPr>
              <w:pStyle w:val="Body"/>
              <w:numPr>
                <w:ilvl w:val="0"/>
                <w:numId w:val="29"/>
              </w:numPr>
            </w:pPr>
            <w:r>
              <w:t>Add the goniometer data to your tutorial campaign as you already did with the GER data</w:t>
            </w:r>
            <w:r w:rsidRPr="00084655">
              <w:t>.</w:t>
            </w:r>
          </w:p>
          <w:p w14:paraId="28828FA4" w14:textId="505F79F4" w:rsidR="00CC08ED" w:rsidRDefault="00CC08ED" w:rsidP="00CC08ED">
            <w:pPr>
              <w:pStyle w:val="Body"/>
              <w:numPr>
                <w:ilvl w:val="0"/>
                <w:numId w:val="29"/>
              </w:numPr>
            </w:pPr>
            <w:r w:rsidRPr="00084655">
              <w:t>If you explore the data in the Metadata Editor</w:t>
            </w:r>
            <w:r>
              <w:t>,</w:t>
            </w:r>
            <w:r w:rsidRPr="00084655">
              <w:t xml:space="preserve"> you will find that the </w:t>
            </w:r>
            <w:r>
              <w:t>Measurement unit has been set to</w:t>
            </w:r>
            <w:r w:rsidRPr="00084655">
              <w:t xml:space="preserve"> Radiance and the </w:t>
            </w:r>
            <w:r>
              <w:t>FOV to</w:t>
            </w:r>
            <w:r w:rsidRPr="00084655">
              <w:t xml:space="preserve"> 3 degrees.</w:t>
            </w:r>
          </w:p>
        </w:tc>
      </w:tr>
    </w:tbl>
    <w:p w14:paraId="44C0594F" w14:textId="0C0FACA9" w:rsidR="00CC08ED" w:rsidRDefault="00CC08ED" w:rsidP="00CC08ED">
      <w:pPr>
        <w:pStyle w:val="Body"/>
        <w:ind w:left="0"/>
      </w:pPr>
    </w:p>
    <w:p w14:paraId="3EA2A684" w14:textId="79D66612" w:rsidR="00B153B3" w:rsidRDefault="002A0FFE" w:rsidP="00CC08ED">
      <w:pPr>
        <w:pStyle w:val="Body"/>
      </w:pPr>
      <w:r w:rsidRPr="00084655">
        <w:t xml:space="preserve">Use a group update to set the </w:t>
      </w:r>
      <w:r w:rsidR="006E4D6F">
        <w:t>Beam geometry</w:t>
      </w:r>
      <w:r w:rsidRPr="00084655">
        <w:t xml:space="preserve"> of all spectra of </w:t>
      </w:r>
      <w:r w:rsidR="00B153B3">
        <w:t>the Gonio</w:t>
      </w:r>
      <w:r w:rsidRPr="00084655">
        <w:t xml:space="preserve"> campaign to ‘</w:t>
      </w:r>
      <w:r w:rsidR="00746BC8">
        <w:t>Hemispherical-conical (CASE 8)</w:t>
      </w:r>
      <w:r w:rsidR="00B153B3">
        <w:t>’:</w:t>
      </w:r>
    </w:p>
    <w:p w14:paraId="00DADABE" w14:textId="77777777" w:rsidR="00B153B3" w:rsidRDefault="00B153B3" w:rsidP="00B153B3">
      <w:pPr>
        <w:pStyle w:val="ProcessHeading"/>
      </w:pPr>
    </w:p>
    <w:tbl>
      <w:tblPr>
        <w:tblStyle w:val="Instructions"/>
        <w:tblW w:w="0" w:type="auto"/>
        <w:tblLook w:val="04A0" w:firstRow="1" w:lastRow="0" w:firstColumn="1" w:lastColumn="0" w:noHBand="0" w:noVBand="1"/>
      </w:tblPr>
      <w:tblGrid>
        <w:gridCol w:w="8862"/>
      </w:tblGrid>
      <w:tr w:rsidR="00B153B3" w14:paraId="6F57850D" w14:textId="77777777" w:rsidTr="00B153B3">
        <w:tc>
          <w:tcPr>
            <w:tcW w:w="8862" w:type="dxa"/>
          </w:tcPr>
          <w:p w14:paraId="670654C2" w14:textId="0978E163" w:rsidR="00B153B3" w:rsidRDefault="00B153B3" w:rsidP="00B153B3">
            <w:pPr>
              <w:pStyle w:val="ProcessStep"/>
            </w:pPr>
            <w:r>
              <w:t xml:space="preserve">Locate the section ‘Sampling Geometry’ </w:t>
            </w:r>
            <w:r w:rsidR="00A83B74">
              <w:t>in</w:t>
            </w:r>
            <w:r>
              <w:t xml:space="preserve"> the Metadata categories and bring up the menu by clicking the menu mouse button in the section:</w:t>
            </w:r>
            <w:r>
              <w:br/>
            </w:r>
            <w:r>
              <w:br/>
            </w:r>
            <w:r>
              <w:rPr>
                <w:noProof/>
                <w:lang w:val="en-US"/>
              </w:rPr>
              <w:lastRenderedPageBreak/>
              <w:drawing>
                <wp:inline distT="0" distB="0" distL="0" distR="0" wp14:anchorId="356567B3" wp14:editId="1768FBBE">
                  <wp:extent cx="2655782" cy="11140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6508" cy="1114382"/>
                          </a:xfrm>
                          <a:prstGeom prst="rect">
                            <a:avLst/>
                          </a:prstGeom>
                          <a:noFill/>
                          <a:ln>
                            <a:noFill/>
                          </a:ln>
                        </pic:spPr>
                      </pic:pic>
                    </a:graphicData>
                  </a:graphic>
                </wp:inline>
              </w:drawing>
            </w:r>
            <w:r>
              <w:br/>
            </w:r>
          </w:p>
          <w:p w14:paraId="78EE76FB" w14:textId="6F84BDB3" w:rsidR="00B153B3" w:rsidRDefault="00B153B3" w:rsidP="00B153B3">
            <w:pPr>
              <w:pStyle w:val="ProcessStep"/>
            </w:pPr>
            <w:r>
              <w:t>Select ‘Add Beam Geometry’ from the menu, then click on the button next to the new ‘Beam Geometry’ property and select CASE 8 from the beam taxonomy. Click ‘Apply’ to confirm your selection. Click ‘Update’ in the Metadata Editor to store this change in the database.</w:t>
            </w:r>
            <w:r>
              <w:br/>
            </w:r>
            <w:r>
              <w:br/>
            </w:r>
            <w:r>
              <w:rPr>
                <w:noProof/>
                <w:lang w:val="en-US"/>
              </w:rPr>
              <w:drawing>
                <wp:inline distT="0" distB="0" distL="0" distR="0" wp14:anchorId="2926C5E2" wp14:editId="7F5ACB64">
                  <wp:extent cx="3920067" cy="12971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0350" cy="1297276"/>
                          </a:xfrm>
                          <a:prstGeom prst="rect">
                            <a:avLst/>
                          </a:prstGeom>
                          <a:noFill/>
                          <a:ln>
                            <a:noFill/>
                          </a:ln>
                        </pic:spPr>
                      </pic:pic>
                    </a:graphicData>
                  </a:graphic>
                </wp:inline>
              </w:drawing>
            </w:r>
            <w:r>
              <w:br/>
            </w:r>
          </w:p>
        </w:tc>
      </w:tr>
    </w:tbl>
    <w:p w14:paraId="0B9825F5" w14:textId="77777777" w:rsidR="00B153B3" w:rsidRDefault="00B153B3" w:rsidP="00B153B3">
      <w:pPr>
        <w:pStyle w:val="Body"/>
      </w:pPr>
    </w:p>
    <w:p w14:paraId="3AED5A01" w14:textId="00B69F8F" w:rsidR="00B153B3" w:rsidRDefault="00B153B3" w:rsidP="00365381">
      <w:pPr>
        <w:pStyle w:val="Body"/>
      </w:pPr>
      <w:r>
        <w:t>As a next step the references and targets will be linked based on the nearest acquisition time stamp.</w:t>
      </w:r>
    </w:p>
    <w:p w14:paraId="2EF2F5F4" w14:textId="77777777" w:rsidR="00B153B3" w:rsidRDefault="00B153B3" w:rsidP="00B153B3">
      <w:pPr>
        <w:pStyle w:val="ProcessHeading"/>
      </w:pPr>
    </w:p>
    <w:tbl>
      <w:tblPr>
        <w:tblStyle w:val="Instructions"/>
        <w:tblW w:w="0" w:type="auto"/>
        <w:tblLook w:val="04A0" w:firstRow="1" w:lastRow="0" w:firstColumn="1" w:lastColumn="0" w:noHBand="0" w:noVBand="1"/>
      </w:tblPr>
      <w:tblGrid>
        <w:gridCol w:w="8862"/>
      </w:tblGrid>
      <w:tr w:rsidR="00B153B3" w14:paraId="07B09210" w14:textId="77777777" w:rsidTr="00B153B3">
        <w:tc>
          <w:tcPr>
            <w:tcW w:w="8862" w:type="dxa"/>
          </w:tcPr>
          <w:p w14:paraId="39D26DCE" w14:textId="63022F93" w:rsidR="00B153B3" w:rsidRDefault="00B153B3" w:rsidP="00B153B3">
            <w:pPr>
              <w:pStyle w:val="ProcessStep"/>
            </w:pPr>
            <w:r>
              <w:t xml:space="preserve">Select </w:t>
            </w:r>
            <w:r w:rsidRPr="00C5121B">
              <w:rPr>
                <w:rStyle w:val="GUIWord"/>
              </w:rPr>
              <w:t>Special Functions</w:t>
            </w:r>
            <w:r>
              <w:t xml:space="preserve"> and </w:t>
            </w:r>
            <w:r w:rsidRPr="00C5121B">
              <w:rPr>
                <w:rStyle w:val="GUIWord"/>
              </w:rPr>
              <w:t>Target-references links</w:t>
            </w:r>
            <w:r>
              <w:t xml:space="preserve"> from the menu on the Main Window.</w:t>
            </w:r>
          </w:p>
          <w:p w14:paraId="539A56D6" w14:textId="0E5019B8" w:rsidR="00B153B3" w:rsidRDefault="00B153B3" w:rsidP="00B153B3">
            <w:pPr>
              <w:pStyle w:val="ProcessStep"/>
            </w:pPr>
            <w:r>
              <w:t>In the new dialog select the Gonio target folder in the left browser and the Gonio reference folder in the right browser. Select the ‘Create new links’ tab in the middle section of the dialog. The selected target and reference spectra are listed in the respective lists in middle section.</w:t>
            </w:r>
            <w:r>
              <w:br/>
            </w:r>
            <w:r>
              <w:br/>
            </w:r>
            <w:r>
              <w:rPr>
                <w:noProof/>
                <w:lang w:val="en-US"/>
              </w:rPr>
              <w:drawing>
                <wp:inline distT="0" distB="0" distL="0" distR="0" wp14:anchorId="25304DA3" wp14:editId="60BA03BD">
                  <wp:extent cx="5184352" cy="17730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4352" cy="1773083"/>
                          </a:xfrm>
                          <a:prstGeom prst="rect">
                            <a:avLst/>
                          </a:prstGeom>
                          <a:noFill/>
                          <a:ln>
                            <a:noFill/>
                          </a:ln>
                        </pic:spPr>
                      </pic:pic>
                    </a:graphicData>
                  </a:graphic>
                </wp:inline>
              </w:drawing>
            </w:r>
            <w:r>
              <w:br/>
            </w:r>
          </w:p>
          <w:p w14:paraId="7BE398F1" w14:textId="77777777" w:rsidR="00B153B3" w:rsidRDefault="00B153B3" w:rsidP="00B153B3">
            <w:pPr>
              <w:pStyle w:val="ProcessStep"/>
            </w:pPr>
            <w:r>
              <w:t>Click the ‘Link’ button in the middle section to start the time stamp based linking process. A message box will pop up when the linking process is finished.</w:t>
            </w:r>
            <w:r>
              <w:br/>
            </w:r>
            <w:r>
              <w:br/>
            </w:r>
            <w:r>
              <w:rPr>
                <w:noProof/>
                <w:lang w:val="en-US"/>
              </w:rPr>
              <w:lastRenderedPageBreak/>
              <w:drawing>
                <wp:inline distT="0" distB="0" distL="0" distR="0" wp14:anchorId="270D4941" wp14:editId="14578059">
                  <wp:extent cx="2425912" cy="820144"/>
                  <wp:effectExtent l="0" t="0" r="0" b="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6225" cy="820250"/>
                          </a:xfrm>
                          <a:prstGeom prst="rect">
                            <a:avLst/>
                          </a:prstGeom>
                          <a:noFill/>
                          <a:ln>
                            <a:noFill/>
                          </a:ln>
                        </pic:spPr>
                      </pic:pic>
                    </a:graphicData>
                  </a:graphic>
                </wp:inline>
              </w:drawing>
            </w:r>
            <w:r>
              <w:br/>
            </w:r>
          </w:p>
          <w:p w14:paraId="2F615D74" w14:textId="1614BFD7" w:rsidR="00DE17CC" w:rsidRDefault="00DE17CC" w:rsidP="00B153B3">
            <w:pPr>
              <w:pStyle w:val="ProcessStep"/>
            </w:pPr>
            <w:r>
              <w:t>Switch the tab to ‘Show existing links’ and browse through the target spectra: note that depending on their acquisition time the targets are linked to different reference spectra. Similarly, by selecting a reference spectrum the linked target spectra can be examined.</w:t>
            </w:r>
            <w:r>
              <w:br/>
            </w:r>
            <w:r>
              <w:br/>
            </w:r>
            <w:r>
              <w:rPr>
                <w:noProof/>
                <w:lang w:val="en-US"/>
              </w:rPr>
              <w:drawing>
                <wp:inline distT="0" distB="0" distL="0" distR="0" wp14:anchorId="180542D9" wp14:editId="3D58E34C">
                  <wp:extent cx="5129021" cy="2092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0087" cy="2092760"/>
                          </a:xfrm>
                          <a:prstGeom prst="rect">
                            <a:avLst/>
                          </a:prstGeom>
                          <a:noFill/>
                          <a:ln>
                            <a:noFill/>
                          </a:ln>
                        </pic:spPr>
                      </pic:pic>
                    </a:graphicData>
                  </a:graphic>
                </wp:inline>
              </w:drawing>
            </w:r>
            <w:r>
              <w:br/>
            </w:r>
          </w:p>
          <w:p w14:paraId="58CB3B58" w14:textId="0A986F44" w:rsidR="00B153B3" w:rsidRDefault="00B153B3" w:rsidP="00B153B3">
            <w:pPr>
              <w:pStyle w:val="ProcessStep"/>
            </w:pPr>
            <w:r>
              <w:t>Close the ‘Target Reference Links’ dialog.</w:t>
            </w:r>
          </w:p>
        </w:tc>
      </w:tr>
    </w:tbl>
    <w:p w14:paraId="1BE0234A" w14:textId="77777777" w:rsidR="00B153B3" w:rsidRDefault="00B153B3" w:rsidP="00B153B3">
      <w:pPr>
        <w:pStyle w:val="Body"/>
      </w:pPr>
    </w:p>
    <w:p w14:paraId="0A075EA4" w14:textId="77777777" w:rsidR="00B153B3" w:rsidRDefault="00B153B3" w:rsidP="00365381">
      <w:pPr>
        <w:pStyle w:val="Body"/>
      </w:pPr>
    </w:p>
    <w:p w14:paraId="0119A5A9" w14:textId="77777777" w:rsidR="002A0FFE" w:rsidRPr="00084655" w:rsidRDefault="002A0FFE" w:rsidP="00365381">
      <w:pPr>
        <w:pStyle w:val="Body"/>
      </w:pPr>
      <w:r w:rsidRPr="00084655">
        <w:t>The illumination geometry (i.e. the sun zenith angle and azimuth) can be calculated automatically if the spatial position (latitude and longitude) and the capture time in UTC are known.</w:t>
      </w:r>
    </w:p>
    <w:p w14:paraId="05A738AC" w14:textId="38350681" w:rsidR="00DE17CC" w:rsidRDefault="002A0FFE" w:rsidP="00365381">
      <w:pPr>
        <w:pStyle w:val="Body"/>
      </w:pPr>
      <w:r w:rsidRPr="00084655">
        <w:t>For the given dataset we assume that the time is local time and not UTC. This can be corrected by the special functi</w:t>
      </w:r>
      <w:r w:rsidR="008F4A66">
        <w:t>on ‘Correct local time to UTC’:</w:t>
      </w:r>
    </w:p>
    <w:p w14:paraId="02305E3F" w14:textId="77777777" w:rsidR="008F4A66" w:rsidRDefault="008F4A66" w:rsidP="008F4A66">
      <w:pPr>
        <w:pStyle w:val="Body"/>
      </w:pPr>
    </w:p>
    <w:p w14:paraId="149C518F" w14:textId="77777777" w:rsidR="008F4A66" w:rsidRDefault="008F4A66" w:rsidP="008F4A66">
      <w:pPr>
        <w:pStyle w:val="ProcessHeading"/>
      </w:pPr>
    </w:p>
    <w:tbl>
      <w:tblPr>
        <w:tblStyle w:val="Instructions"/>
        <w:tblW w:w="0" w:type="auto"/>
        <w:tblLook w:val="04A0" w:firstRow="1" w:lastRow="0" w:firstColumn="1" w:lastColumn="0" w:noHBand="0" w:noVBand="1"/>
      </w:tblPr>
      <w:tblGrid>
        <w:gridCol w:w="8862"/>
      </w:tblGrid>
      <w:tr w:rsidR="008F4A66" w14:paraId="3E0AE32E" w14:textId="77777777" w:rsidTr="008F4A66">
        <w:tc>
          <w:tcPr>
            <w:tcW w:w="8862" w:type="dxa"/>
          </w:tcPr>
          <w:p w14:paraId="56198004" w14:textId="4040AE01" w:rsidR="008F4A66" w:rsidRDefault="008F4A66" w:rsidP="008F4A66">
            <w:pPr>
              <w:pStyle w:val="ProcessStep"/>
            </w:pPr>
            <w:r>
              <w:t xml:space="preserve">Select </w:t>
            </w:r>
            <w:r w:rsidRPr="00C5121B">
              <w:rPr>
                <w:rStyle w:val="GUIWord"/>
              </w:rPr>
              <w:t>Special Functions</w:t>
            </w:r>
            <w:r>
              <w:t xml:space="preserve"> and </w:t>
            </w:r>
            <w:r w:rsidRPr="003B29B2">
              <w:rPr>
                <w:rStyle w:val="GUIWord"/>
              </w:rPr>
              <w:t>Correct local time to UTC</w:t>
            </w:r>
            <w:r>
              <w:t xml:space="preserve"> from the menu on the Main Window.</w:t>
            </w:r>
          </w:p>
          <w:p w14:paraId="447A7F44" w14:textId="77777777" w:rsidR="008F4A66" w:rsidRDefault="008F4A66" w:rsidP="008F4A66">
            <w:pPr>
              <w:pStyle w:val="ProcessStep"/>
            </w:pPr>
            <w:r>
              <w:t>In the UTC Time Correction dialog select the Gonio data in the data browser; a total of 70 spectra should be selected.</w:t>
            </w:r>
          </w:p>
          <w:p w14:paraId="4BF1970B" w14:textId="7B5A21A6" w:rsidR="008F4A66" w:rsidRDefault="008F4A66" w:rsidP="008F4A66">
            <w:pPr>
              <w:pStyle w:val="ProcessStep"/>
            </w:pPr>
            <w:r>
              <w:t>Set the n</w:t>
            </w:r>
            <w:r w:rsidR="008F0437">
              <w:t xml:space="preserve">umber of hours East of GMT to 2. </w:t>
            </w:r>
            <w:r w:rsidR="008F0437" w:rsidRPr="00084655">
              <w:t xml:space="preserve">The time difference to GMT is 2 </w:t>
            </w:r>
            <w:r w:rsidR="008F0437">
              <w:t>hours</w:t>
            </w:r>
            <w:r w:rsidR="008F0437" w:rsidRPr="00084655">
              <w:t xml:space="preserve"> (East) as the sampling took place during summer in Switzerland, i.e. daylight saving applies</w:t>
            </w:r>
            <w:r w:rsidR="008F0437">
              <w:t>.</w:t>
            </w:r>
            <w:r>
              <w:br/>
            </w:r>
            <w:r>
              <w:br/>
            </w:r>
            <w:r>
              <w:rPr>
                <w:noProof/>
                <w:lang w:val="en-US"/>
              </w:rPr>
              <w:lastRenderedPageBreak/>
              <w:drawing>
                <wp:inline distT="0" distB="0" distL="0" distR="0" wp14:anchorId="766B96F6" wp14:editId="1208B9A7">
                  <wp:extent cx="3049693" cy="2362231"/>
                  <wp:effectExtent l="0" t="0" r="0"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9693" cy="2362231"/>
                          </a:xfrm>
                          <a:prstGeom prst="rect">
                            <a:avLst/>
                          </a:prstGeom>
                          <a:noFill/>
                          <a:ln>
                            <a:noFill/>
                          </a:ln>
                        </pic:spPr>
                      </pic:pic>
                    </a:graphicData>
                  </a:graphic>
                </wp:inline>
              </w:drawing>
            </w:r>
            <w:r>
              <w:br/>
            </w:r>
            <w:r>
              <w:br/>
            </w:r>
          </w:p>
          <w:p w14:paraId="0E3C6567" w14:textId="6F0D9C1E" w:rsidR="008F4A66" w:rsidRDefault="008F4A66" w:rsidP="008F4A66">
            <w:pPr>
              <w:pStyle w:val="ProcessStep"/>
            </w:pPr>
            <w:r>
              <w:t>Click the ‘Apply’ button and wait till the correction process is finished:</w:t>
            </w:r>
            <w:r>
              <w:br/>
            </w:r>
            <w:r>
              <w:br/>
            </w:r>
            <w:r>
              <w:rPr>
                <w:noProof/>
                <w:lang w:val="en-US"/>
              </w:rPr>
              <w:drawing>
                <wp:inline distT="0" distB="0" distL="0" distR="0" wp14:anchorId="78910052" wp14:editId="2B5AD39B">
                  <wp:extent cx="2081107" cy="555962"/>
                  <wp:effectExtent l="0" t="0" r="0" b="0"/>
                  <wp:docPr id="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81107" cy="555962"/>
                          </a:xfrm>
                          <a:prstGeom prst="rect">
                            <a:avLst/>
                          </a:prstGeom>
                          <a:noFill/>
                          <a:ln>
                            <a:noFill/>
                          </a:ln>
                        </pic:spPr>
                      </pic:pic>
                    </a:graphicData>
                  </a:graphic>
                </wp:inline>
              </w:drawing>
            </w:r>
            <w:r>
              <w:br/>
            </w:r>
            <w:r>
              <w:br/>
            </w:r>
            <w:r>
              <w:rPr>
                <w:noProof/>
                <w:lang w:val="en-US"/>
              </w:rPr>
              <w:drawing>
                <wp:inline distT="0" distB="0" distL="0" distR="0" wp14:anchorId="222820D7" wp14:editId="575EF0EC">
                  <wp:extent cx="2425912" cy="8604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7027" cy="860869"/>
                          </a:xfrm>
                          <a:prstGeom prst="rect">
                            <a:avLst/>
                          </a:prstGeom>
                          <a:noFill/>
                          <a:ln>
                            <a:noFill/>
                          </a:ln>
                        </pic:spPr>
                      </pic:pic>
                    </a:graphicData>
                  </a:graphic>
                </wp:inline>
              </w:drawing>
            </w:r>
            <w:r>
              <w:br/>
            </w:r>
          </w:p>
        </w:tc>
      </w:tr>
    </w:tbl>
    <w:p w14:paraId="30F1606D" w14:textId="16F0BC42" w:rsidR="002A0FFE" w:rsidRDefault="002A0FFE" w:rsidP="00365381">
      <w:pPr>
        <w:pStyle w:val="Caption"/>
      </w:pPr>
    </w:p>
    <w:p w14:paraId="2C72E22E" w14:textId="77777777" w:rsidR="008F0437" w:rsidRPr="008F0437" w:rsidRDefault="008F0437" w:rsidP="008F0437"/>
    <w:p w14:paraId="370D0A32" w14:textId="77777777" w:rsidR="002A0FFE" w:rsidRDefault="002A0FFE" w:rsidP="00365381">
      <w:pPr>
        <w:pStyle w:val="Body"/>
      </w:pPr>
      <w:r w:rsidRPr="00084655">
        <w:t>As a next step the coordinates of the sampling area must be defined. A position of N47° 22.400’ E08° 32.438’ is assumed. Positions must be entered as floating point degrees (GARMIN hddd.ddddd° format). This yields: N47.37333° E08.54063°.</w:t>
      </w:r>
    </w:p>
    <w:p w14:paraId="68A7B03B" w14:textId="77777777" w:rsidR="00A83B74" w:rsidRDefault="00A83B74" w:rsidP="00365381">
      <w:pPr>
        <w:pStyle w:val="Body"/>
      </w:pPr>
    </w:p>
    <w:p w14:paraId="0086A708" w14:textId="77777777" w:rsidR="00A83B74" w:rsidRDefault="00A83B74" w:rsidP="00A83B74">
      <w:pPr>
        <w:pStyle w:val="ProcessHeading"/>
      </w:pPr>
    </w:p>
    <w:tbl>
      <w:tblPr>
        <w:tblStyle w:val="Instructions"/>
        <w:tblW w:w="0" w:type="auto"/>
        <w:tblLook w:val="04A0" w:firstRow="1" w:lastRow="0" w:firstColumn="1" w:lastColumn="0" w:noHBand="0" w:noVBand="1"/>
      </w:tblPr>
      <w:tblGrid>
        <w:gridCol w:w="8862"/>
      </w:tblGrid>
      <w:tr w:rsidR="00A83B74" w14:paraId="3CC666C3" w14:textId="77777777" w:rsidTr="00A83B74">
        <w:tc>
          <w:tcPr>
            <w:tcW w:w="8862" w:type="dxa"/>
          </w:tcPr>
          <w:p w14:paraId="2D28298A" w14:textId="1DAE1261" w:rsidR="005E3F63" w:rsidRDefault="005E3F63" w:rsidP="00A83B74">
            <w:pPr>
              <w:pStyle w:val="ProcessStep"/>
            </w:pPr>
            <w:r>
              <w:t>Open the Metadata Editor and select the Gonio_example folder, by this action selecting all spectra of the Gonio dataset.</w:t>
            </w:r>
          </w:p>
          <w:p w14:paraId="3DBD15AB" w14:textId="0019FF53" w:rsidR="00A83B74" w:rsidRDefault="00A83B74" w:rsidP="00A83B74">
            <w:pPr>
              <w:pStyle w:val="ProcessStep"/>
            </w:pPr>
            <w:r w:rsidRPr="00084655">
              <w:t>In the Metadata Editor</w:t>
            </w:r>
            <w:r>
              <w:t xml:space="preserve"> locate the section ‘Location’ in the Metadata categories and bring up the menu by clicking the menu mouse button in the section:</w:t>
            </w:r>
            <w:r>
              <w:br/>
            </w:r>
            <w:r>
              <w:br/>
            </w:r>
            <w:r>
              <w:rPr>
                <w:noProof/>
                <w:lang w:val="en-US"/>
              </w:rPr>
              <w:drawing>
                <wp:inline distT="0" distB="0" distL="0" distR="0" wp14:anchorId="41AA6A4A" wp14:editId="31E6163D">
                  <wp:extent cx="3396562" cy="10610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6562" cy="1061085"/>
                          </a:xfrm>
                          <a:prstGeom prst="rect">
                            <a:avLst/>
                          </a:prstGeom>
                          <a:noFill/>
                          <a:ln>
                            <a:noFill/>
                          </a:ln>
                        </pic:spPr>
                      </pic:pic>
                    </a:graphicData>
                  </a:graphic>
                </wp:inline>
              </w:drawing>
            </w:r>
            <w:r>
              <w:br/>
            </w:r>
          </w:p>
          <w:p w14:paraId="48C29714" w14:textId="1CEA77D2" w:rsidR="00A83B74" w:rsidRDefault="00A83B74" w:rsidP="00A83B74">
            <w:pPr>
              <w:pStyle w:val="ProcessStep"/>
            </w:pPr>
            <w:r>
              <w:lastRenderedPageBreak/>
              <w:t>Select ‘Add Latitude from the menu. Then also add a Longitude property in the same manner.</w:t>
            </w:r>
            <w:r>
              <w:br/>
            </w:r>
          </w:p>
          <w:p w14:paraId="77A6632E" w14:textId="44BECA92" w:rsidR="00A83B74" w:rsidRDefault="00A83B74" w:rsidP="00A83B74">
            <w:pPr>
              <w:pStyle w:val="ProcessStep"/>
            </w:pPr>
            <w:r>
              <w:t>Edit the Latitude and Longitude fields</w:t>
            </w:r>
            <w:r w:rsidR="001D4186">
              <w:t xml:space="preserve"> as latitude = 47.37333) and longitude = -8.54063</w:t>
            </w:r>
            <w:r w:rsidR="001D4186" w:rsidRPr="00084655">
              <w:t>. Longitudes East of Greenwich are negative.</w:t>
            </w:r>
            <w:r w:rsidR="001D4186">
              <w:br/>
            </w:r>
            <w:r w:rsidR="001D4186">
              <w:br/>
            </w:r>
            <w:r w:rsidR="001D4186">
              <w:rPr>
                <w:noProof/>
                <w:lang w:val="en-US"/>
              </w:rPr>
              <w:drawing>
                <wp:inline distT="0" distB="0" distL="0" distR="0" wp14:anchorId="2B4DBE33" wp14:editId="2D46B998">
                  <wp:extent cx="3279563" cy="6455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9563" cy="645597"/>
                          </a:xfrm>
                          <a:prstGeom prst="rect">
                            <a:avLst/>
                          </a:prstGeom>
                          <a:noFill/>
                          <a:ln>
                            <a:noFill/>
                          </a:ln>
                        </pic:spPr>
                      </pic:pic>
                    </a:graphicData>
                  </a:graphic>
                </wp:inline>
              </w:drawing>
            </w:r>
            <w:r w:rsidR="001D4186">
              <w:br/>
            </w:r>
          </w:p>
          <w:p w14:paraId="414DEC6F" w14:textId="77777777" w:rsidR="00A83B74" w:rsidRDefault="001D4186" w:rsidP="00AF0D99">
            <w:pPr>
              <w:pStyle w:val="ProcessStep"/>
            </w:pPr>
            <w:r>
              <w:t>Press the ‘Update’ button in the Metadata Editor to store the spatial position.</w:t>
            </w:r>
          </w:p>
          <w:p w14:paraId="2BB43E4A" w14:textId="413C4C75" w:rsidR="00AF0D99" w:rsidRDefault="00AF0D99" w:rsidP="00AF0D99">
            <w:pPr>
              <w:pStyle w:val="ProcessStep"/>
              <w:numPr>
                <w:ilvl w:val="0"/>
                <w:numId w:val="0"/>
              </w:numPr>
              <w:ind w:left="459"/>
            </w:pPr>
          </w:p>
        </w:tc>
      </w:tr>
    </w:tbl>
    <w:p w14:paraId="2261246D" w14:textId="77777777" w:rsidR="00A83B74" w:rsidRDefault="00A83B74" w:rsidP="00A83B74">
      <w:pPr>
        <w:pStyle w:val="Caption"/>
      </w:pPr>
    </w:p>
    <w:p w14:paraId="0420C850" w14:textId="7730C200" w:rsidR="00A83B74" w:rsidRDefault="00B0592C" w:rsidP="00365381">
      <w:pPr>
        <w:pStyle w:val="Body"/>
      </w:pPr>
      <w:r>
        <w:t>Once the spatial position of the spectra is defined the sun angles can be automatically calculated:</w:t>
      </w:r>
    </w:p>
    <w:p w14:paraId="4670F9ED" w14:textId="77777777" w:rsidR="00B0592C" w:rsidRDefault="00B0592C" w:rsidP="00365381">
      <w:pPr>
        <w:pStyle w:val="Body"/>
      </w:pPr>
    </w:p>
    <w:p w14:paraId="469C186B" w14:textId="77777777" w:rsidR="0010754F" w:rsidRDefault="0010754F" w:rsidP="0010754F">
      <w:pPr>
        <w:pStyle w:val="ProcessHeading"/>
      </w:pPr>
    </w:p>
    <w:tbl>
      <w:tblPr>
        <w:tblStyle w:val="Instructions"/>
        <w:tblW w:w="0" w:type="auto"/>
        <w:tblLook w:val="04A0" w:firstRow="1" w:lastRow="0" w:firstColumn="1" w:lastColumn="0" w:noHBand="0" w:noVBand="1"/>
      </w:tblPr>
      <w:tblGrid>
        <w:gridCol w:w="8862"/>
      </w:tblGrid>
      <w:tr w:rsidR="0010754F" w14:paraId="2FA3A9C4" w14:textId="77777777" w:rsidTr="0064418E">
        <w:tc>
          <w:tcPr>
            <w:tcW w:w="8862" w:type="dxa"/>
          </w:tcPr>
          <w:p w14:paraId="5BF2BDBA" w14:textId="199CA28D" w:rsidR="005E3F63" w:rsidRDefault="005E3F63" w:rsidP="005E3F63">
            <w:pPr>
              <w:pStyle w:val="ProcessStep"/>
            </w:pPr>
            <w:r>
              <w:t xml:space="preserve">Select </w:t>
            </w:r>
            <w:r w:rsidRPr="00C5121B">
              <w:rPr>
                <w:rStyle w:val="GUIWord"/>
              </w:rPr>
              <w:t>Special Functions</w:t>
            </w:r>
            <w:r>
              <w:t xml:space="preserve"> and </w:t>
            </w:r>
            <w:r>
              <w:rPr>
                <w:rStyle w:val="GUIWord"/>
              </w:rPr>
              <w:t>Sun angle calculation</w:t>
            </w:r>
            <w:r>
              <w:t xml:space="preserve"> from the menu on the Main Window.</w:t>
            </w:r>
          </w:p>
          <w:p w14:paraId="6D61AB44" w14:textId="3F3E56EA" w:rsidR="0010754F" w:rsidRDefault="005E3F63" w:rsidP="0064418E">
            <w:pPr>
              <w:pStyle w:val="ProcessStep"/>
            </w:pPr>
            <w:r>
              <w:t>Select the Gonio dataset in the data browser and click ‘Apply’</w:t>
            </w:r>
            <w:r w:rsidR="00B74D3F">
              <w:t>.</w:t>
            </w:r>
            <w:r w:rsidR="0010754F">
              <w:br/>
            </w:r>
            <w:r w:rsidR="0010754F">
              <w:br/>
            </w:r>
            <w:r>
              <w:rPr>
                <w:noProof/>
                <w:lang w:val="en-US"/>
              </w:rPr>
              <w:drawing>
                <wp:inline distT="0" distB="0" distL="0" distR="0" wp14:anchorId="54D3A5E4" wp14:editId="06D39150">
                  <wp:extent cx="2290934" cy="161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0934" cy="1612900"/>
                          </a:xfrm>
                          <a:prstGeom prst="rect">
                            <a:avLst/>
                          </a:prstGeom>
                          <a:noFill/>
                          <a:ln>
                            <a:noFill/>
                          </a:ln>
                        </pic:spPr>
                      </pic:pic>
                    </a:graphicData>
                  </a:graphic>
                </wp:inline>
              </w:drawing>
            </w:r>
            <w:r w:rsidR="0010754F">
              <w:br/>
            </w:r>
          </w:p>
          <w:p w14:paraId="4FCD7F62" w14:textId="77777777" w:rsidR="00B74D3F" w:rsidRDefault="00B74D3F" w:rsidP="0064418E">
            <w:pPr>
              <w:pStyle w:val="ProcessStep"/>
            </w:pPr>
            <w:r>
              <w:t>Wait till the sun angles have been updated</w:t>
            </w:r>
            <w:r w:rsidR="0010754F">
              <w:t>.</w:t>
            </w:r>
            <w:r>
              <w:br/>
            </w:r>
          </w:p>
          <w:p w14:paraId="1B232DE0" w14:textId="658CD81C" w:rsidR="0010754F" w:rsidRDefault="00B74D3F" w:rsidP="00B74D3F">
            <w:pPr>
              <w:pStyle w:val="ProcessStep"/>
              <w:numPr>
                <w:ilvl w:val="0"/>
                <w:numId w:val="0"/>
              </w:numPr>
              <w:ind w:left="459"/>
            </w:pPr>
            <w:r>
              <w:rPr>
                <w:noProof/>
                <w:lang w:val="en-US"/>
              </w:rPr>
              <w:drawing>
                <wp:inline distT="0" distB="0" distL="0" distR="0" wp14:anchorId="064F8140" wp14:editId="4E386BD0">
                  <wp:extent cx="2196042" cy="99326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96042" cy="993264"/>
                          </a:xfrm>
                          <a:prstGeom prst="rect">
                            <a:avLst/>
                          </a:prstGeom>
                          <a:noFill/>
                          <a:ln>
                            <a:noFill/>
                          </a:ln>
                        </pic:spPr>
                      </pic:pic>
                    </a:graphicData>
                  </a:graphic>
                </wp:inline>
              </w:drawing>
            </w:r>
            <w:r w:rsidR="0010754F">
              <w:br/>
            </w:r>
          </w:p>
        </w:tc>
      </w:tr>
    </w:tbl>
    <w:p w14:paraId="34B4914E" w14:textId="77777777" w:rsidR="0010754F" w:rsidRDefault="0010754F" w:rsidP="0010754F">
      <w:pPr>
        <w:pStyle w:val="Caption"/>
      </w:pPr>
    </w:p>
    <w:p w14:paraId="248F7017" w14:textId="77777777" w:rsidR="00B0592C" w:rsidRPr="00084655" w:rsidRDefault="00B0592C" w:rsidP="00365381">
      <w:pPr>
        <w:pStyle w:val="Body"/>
      </w:pPr>
    </w:p>
    <w:p w14:paraId="0A4CED6B" w14:textId="68F476A8" w:rsidR="002A0FFE" w:rsidRPr="00084655" w:rsidRDefault="002A0FFE" w:rsidP="00365381">
      <w:pPr>
        <w:pStyle w:val="Body"/>
      </w:pPr>
    </w:p>
    <w:p w14:paraId="1DBD438F" w14:textId="674BAA4C" w:rsidR="002A0FFE" w:rsidRPr="00084655" w:rsidRDefault="002A0FFE" w:rsidP="00365381">
      <w:pPr>
        <w:pStyle w:val="Caption"/>
      </w:pPr>
    </w:p>
    <w:p w14:paraId="00D57A87" w14:textId="77777777" w:rsidR="002A0FFE" w:rsidRDefault="002A0FFE" w:rsidP="00365381">
      <w:pPr>
        <w:pStyle w:val="Body"/>
      </w:pPr>
      <w:r w:rsidRPr="00084655">
        <w:lastRenderedPageBreak/>
        <w:t>Use the Spectral Browser of the Metadata Editor to check the sun angles that have been calculated. Every spectrum has been assigned slightly differing sun angles according to the individual capturing time.</w:t>
      </w:r>
    </w:p>
    <w:p w14:paraId="5CD116AD" w14:textId="35D11A9F" w:rsidR="00B74D3F" w:rsidRDefault="00B74D3F" w:rsidP="00365381">
      <w:pPr>
        <w:pStyle w:val="Body"/>
      </w:pPr>
      <w:r>
        <w:rPr>
          <w:noProof/>
          <w:lang w:val="en-US"/>
        </w:rPr>
        <w:drawing>
          <wp:inline distT="0" distB="0" distL="0" distR="0" wp14:anchorId="456FEB77" wp14:editId="44B96390">
            <wp:extent cx="4322868" cy="130673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4202" cy="1307139"/>
                    </a:xfrm>
                    <a:prstGeom prst="rect">
                      <a:avLst/>
                    </a:prstGeom>
                    <a:noFill/>
                    <a:ln>
                      <a:noFill/>
                    </a:ln>
                  </pic:spPr>
                </pic:pic>
              </a:graphicData>
            </a:graphic>
          </wp:inline>
        </w:drawing>
      </w:r>
    </w:p>
    <w:p w14:paraId="5C5FC85B" w14:textId="16A2E404" w:rsidR="00B74D3F" w:rsidRPr="00084655" w:rsidRDefault="00B74D3F" w:rsidP="00B74D3F">
      <w:pPr>
        <w:pStyle w:val="Caption"/>
      </w:pPr>
      <w:r>
        <w:t xml:space="preserve">Figure </w:t>
      </w:r>
      <w:r w:rsidR="006205A7">
        <w:fldChar w:fldCharType="begin"/>
      </w:r>
      <w:r w:rsidR="006205A7">
        <w:instrText xml:space="preserve"> SEQ Figure \* ARABIC </w:instrText>
      </w:r>
      <w:r w:rsidR="006205A7">
        <w:fldChar w:fldCharType="separate"/>
      </w:r>
      <w:r w:rsidR="006205A7">
        <w:rPr>
          <w:noProof/>
        </w:rPr>
        <w:t>30</w:t>
      </w:r>
      <w:r w:rsidR="006205A7">
        <w:rPr>
          <w:noProof/>
        </w:rPr>
        <w:fldChar w:fldCharType="end"/>
      </w:r>
      <w:r>
        <w:t>: Illumination angles for a single spectrum in the Metadata Editor</w:t>
      </w:r>
    </w:p>
    <w:p w14:paraId="41D9DA32" w14:textId="16712CDE" w:rsidR="003D7625" w:rsidRDefault="002A0FFE" w:rsidP="00365381">
      <w:pPr>
        <w:pStyle w:val="Body"/>
      </w:pPr>
      <w:r w:rsidRPr="00084655">
        <w:t>The angles of the goniometer can be calculated for each spect</w:t>
      </w:r>
      <w:r w:rsidR="003D7625">
        <w:t>rum:</w:t>
      </w:r>
      <w:r w:rsidRPr="00084655">
        <w:t xml:space="preserve"> </w:t>
      </w:r>
    </w:p>
    <w:p w14:paraId="2742913E" w14:textId="77777777" w:rsidR="003D7625" w:rsidRDefault="003D7625" w:rsidP="00365381">
      <w:pPr>
        <w:pStyle w:val="Body"/>
      </w:pPr>
    </w:p>
    <w:p w14:paraId="7303BFAF" w14:textId="77777777" w:rsidR="003D7625" w:rsidRDefault="003D7625" w:rsidP="003D7625">
      <w:pPr>
        <w:pStyle w:val="ProcessHeading"/>
      </w:pPr>
    </w:p>
    <w:tbl>
      <w:tblPr>
        <w:tblStyle w:val="Instructions"/>
        <w:tblW w:w="0" w:type="auto"/>
        <w:tblLook w:val="04A0" w:firstRow="1" w:lastRow="0" w:firstColumn="1" w:lastColumn="0" w:noHBand="0" w:noVBand="1"/>
      </w:tblPr>
      <w:tblGrid>
        <w:gridCol w:w="8862"/>
      </w:tblGrid>
      <w:tr w:rsidR="003D7625" w14:paraId="2DA1753D" w14:textId="77777777" w:rsidTr="0064418E">
        <w:tc>
          <w:tcPr>
            <w:tcW w:w="8862" w:type="dxa"/>
          </w:tcPr>
          <w:p w14:paraId="71DD93A2" w14:textId="24E4EAAE" w:rsidR="003D7625" w:rsidRDefault="003D7625" w:rsidP="0064418E">
            <w:pPr>
              <w:pStyle w:val="ProcessStep"/>
            </w:pPr>
            <w:r>
              <w:t xml:space="preserve">Select </w:t>
            </w:r>
            <w:r w:rsidRPr="00C5121B">
              <w:rPr>
                <w:rStyle w:val="GUIWord"/>
              </w:rPr>
              <w:t>Special Functions</w:t>
            </w:r>
            <w:r>
              <w:t xml:space="preserve"> and </w:t>
            </w:r>
            <w:r>
              <w:rPr>
                <w:rStyle w:val="GUIWord"/>
              </w:rPr>
              <w:t>Gonio angle calculation</w:t>
            </w:r>
            <w:r>
              <w:t xml:space="preserve"> from the menu on the Main Window.</w:t>
            </w:r>
          </w:p>
          <w:p w14:paraId="5C759FD1" w14:textId="653B4A56" w:rsidR="003D7625" w:rsidRDefault="003D7625" w:rsidP="0064418E">
            <w:pPr>
              <w:pStyle w:val="ProcessStep"/>
            </w:pPr>
            <w:r>
              <w:t>Select the target folder of the Gonio dataset in the data browser</w:t>
            </w:r>
            <w:r w:rsidR="0064418E">
              <w:t xml:space="preserve">; some metadata are being loaded from the database. </w:t>
            </w:r>
            <w:r w:rsidR="0064418E" w:rsidRPr="00084655">
              <w:t xml:space="preserve">On the </w:t>
            </w:r>
            <w:r w:rsidR="0064418E">
              <w:t>left</w:t>
            </w:r>
            <w:r w:rsidR="0064418E" w:rsidRPr="00084655">
              <w:t xml:space="preserve"> side of the dialog the number of spectra in the selected hierarchy is displayed (63 spectra).</w:t>
            </w:r>
            <w:r>
              <w:br/>
            </w:r>
            <w:r>
              <w:br/>
            </w:r>
            <w:r>
              <w:rPr>
                <w:noProof/>
                <w:lang w:val="en-US"/>
              </w:rPr>
              <w:drawing>
                <wp:inline distT="0" distB="0" distL="0" distR="0" wp14:anchorId="1F35723B" wp14:editId="23B5A428">
                  <wp:extent cx="3805132" cy="2024491"/>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5727" cy="2024808"/>
                          </a:xfrm>
                          <a:prstGeom prst="rect">
                            <a:avLst/>
                          </a:prstGeom>
                          <a:noFill/>
                          <a:ln>
                            <a:noFill/>
                          </a:ln>
                        </pic:spPr>
                      </pic:pic>
                    </a:graphicData>
                  </a:graphic>
                </wp:inline>
              </w:drawing>
            </w:r>
            <w:r>
              <w:br/>
            </w:r>
          </w:p>
          <w:p w14:paraId="5089F55A" w14:textId="0C048E25" w:rsidR="005C0771" w:rsidRDefault="0064418E" w:rsidP="0064418E">
            <w:pPr>
              <w:pStyle w:val="ProcessStep"/>
            </w:pPr>
            <w:r w:rsidRPr="00084655">
              <w:t>There are three spectra missing from the normal total of 66</w:t>
            </w:r>
            <w:r w:rsidR="005C0771">
              <w:t xml:space="preserve"> (these were shadow measurements due to self-shadowing by the goniometer and were removed before providing this dataset)</w:t>
            </w:r>
            <w:r w:rsidRPr="00084655">
              <w:t xml:space="preserve">. If you study the names of the target spectra it seems that the missing spectra numbers are: </w:t>
            </w:r>
            <w:r w:rsidR="00393207">
              <w:t xml:space="preserve">55,56 and </w:t>
            </w:r>
            <w:r w:rsidR="00393207" w:rsidRPr="00084655">
              <w:t>60</w:t>
            </w:r>
            <w:r w:rsidRPr="00084655">
              <w:t xml:space="preserve">. Specify the gaps as </w:t>
            </w:r>
            <w:r w:rsidR="00393207" w:rsidRPr="00084655">
              <w:t>55,56,60</w:t>
            </w:r>
            <w:r w:rsidRPr="00084655">
              <w:t xml:space="preserve"> and press ‘</w:t>
            </w:r>
            <w:r>
              <w:t>Calculate’</w:t>
            </w:r>
            <w:r w:rsidRPr="00084655">
              <w:t>.</w:t>
            </w:r>
            <w:r w:rsidR="005C0771">
              <w:t xml:space="preserve"> </w:t>
            </w:r>
            <w:r w:rsidR="005C0771">
              <w:br/>
            </w:r>
            <w:r w:rsidR="005C0771">
              <w:br/>
            </w:r>
            <w:r w:rsidR="008007F4">
              <w:rPr>
                <w:noProof/>
                <w:lang w:val="en-US"/>
              </w:rPr>
              <w:lastRenderedPageBreak/>
              <w:drawing>
                <wp:inline distT="0" distB="0" distL="0" distR="0" wp14:anchorId="380428DA" wp14:editId="66035ACE">
                  <wp:extent cx="4316051" cy="2210435"/>
                  <wp:effectExtent l="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6051" cy="2210435"/>
                          </a:xfrm>
                          <a:prstGeom prst="rect">
                            <a:avLst/>
                          </a:prstGeom>
                          <a:noFill/>
                          <a:ln>
                            <a:noFill/>
                          </a:ln>
                        </pic:spPr>
                      </pic:pic>
                    </a:graphicData>
                  </a:graphic>
                </wp:inline>
              </w:drawing>
            </w:r>
            <w:r w:rsidR="005C0771">
              <w:br/>
            </w:r>
          </w:p>
          <w:p w14:paraId="3C9ECDC0" w14:textId="77777777" w:rsidR="00EB3C39" w:rsidRDefault="005C0771" w:rsidP="0064418E">
            <w:pPr>
              <w:pStyle w:val="ProcessStep"/>
            </w:pPr>
            <w:r w:rsidRPr="00084655">
              <w:t>The total number of positions is shown in the field ‘Spectra + dummies’, i.e. 66 in this case.</w:t>
            </w:r>
            <w:r>
              <w:t xml:space="preserve"> </w:t>
            </w:r>
            <w:r w:rsidRPr="00084655">
              <w:t>The list above the ‘Calculate’ button now contains the positions (starting at zero), the calculated angles and the spectrum filenames. Scroll down till you find the inserted dummies called ‘gap dummy’</w:t>
            </w:r>
            <w:r>
              <w:t>. These dummy positions are required to obtain the correct angles for the following spectra, as the angles are a function of the measurement sequence according to the FIGOS protocol.</w:t>
            </w:r>
            <w:r w:rsidR="00EB3C39">
              <w:t xml:space="preserve"> </w:t>
            </w:r>
          </w:p>
          <w:p w14:paraId="32A8A1B8" w14:textId="2F931C71" w:rsidR="005C0771" w:rsidRDefault="00EB3C39" w:rsidP="00EB3C39">
            <w:pPr>
              <w:pStyle w:val="ProcessStep"/>
              <w:numPr>
                <w:ilvl w:val="0"/>
                <w:numId w:val="0"/>
              </w:numPr>
              <w:ind w:left="459"/>
            </w:pPr>
            <w:r w:rsidRPr="00084655">
              <w:t xml:space="preserve">At this point you would have to refer to your field protocol in order to confirm that the gaps you specified did </w:t>
            </w:r>
            <w:r>
              <w:t xml:space="preserve">actually </w:t>
            </w:r>
            <w:r w:rsidRPr="00084655">
              <w:t>occur at the calculated angles.</w:t>
            </w:r>
            <w:r w:rsidR="005C0771">
              <w:br/>
            </w:r>
            <w:r w:rsidR="005C0771">
              <w:br/>
            </w:r>
            <w:r w:rsidR="008007F4">
              <w:rPr>
                <w:noProof/>
                <w:lang w:val="en-US"/>
              </w:rPr>
              <w:drawing>
                <wp:inline distT="0" distB="0" distL="0" distR="0" wp14:anchorId="467098F9" wp14:editId="39B2ADF3">
                  <wp:extent cx="1851237" cy="978516"/>
                  <wp:effectExtent l="0" t="0" r="0" b="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1237" cy="978516"/>
                          </a:xfrm>
                          <a:prstGeom prst="rect">
                            <a:avLst/>
                          </a:prstGeom>
                          <a:noFill/>
                          <a:ln>
                            <a:noFill/>
                          </a:ln>
                        </pic:spPr>
                      </pic:pic>
                    </a:graphicData>
                  </a:graphic>
                </wp:inline>
              </w:drawing>
            </w:r>
            <w:r w:rsidR="005C0771">
              <w:br/>
            </w:r>
          </w:p>
          <w:p w14:paraId="34FBF4F2" w14:textId="438FAB48" w:rsidR="005C0771" w:rsidRDefault="00EB3C39" w:rsidP="0064418E">
            <w:pPr>
              <w:pStyle w:val="ProcessStep"/>
            </w:pPr>
            <w:r>
              <w:t>Press the ‘Apply’ button to enter the calculated goniometer angles into the database. Wait till the update is complete.</w:t>
            </w:r>
            <w:r>
              <w:br/>
            </w:r>
            <w:r>
              <w:br/>
            </w:r>
            <w:r>
              <w:rPr>
                <w:noProof/>
                <w:lang w:val="en-US"/>
              </w:rPr>
              <w:drawing>
                <wp:inline distT="0" distB="0" distL="0" distR="0" wp14:anchorId="1E48CB39" wp14:editId="4C743BF5">
                  <wp:extent cx="2425912" cy="637579"/>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5912" cy="637579"/>
                          </a:xfrm>
                          <a:prstGeom prst="rect">
                            <a:avLst/>
                          </a:prstGeom>
                          <a:noFill/>
                          <a:ln>
                            <a:noFill/>
                          </a:ln>
                        </pic:spPr>
                      </pic:pic>
                    </a:graphicData>
                  </a:graphic>
                </wp:inline>
              </w:drawing>
            </w:r>
            <w:r>
              <w:t xml:space="preserve"> </w:t>
            </w:r>
            <w:r>
              <w:rPr>
                <w:noProof/>
                <w:lang w:val="en-US"/>
              </w:rPr>
              <w:drawing>
                <wp:inline distT="0" distB="0" distL="0" distR="0" wp14:anchorId="4F551707" wp14:editId="28BC6EA7">
                  <wp:extent cx="1966172" cy="88131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6172" cy="881315"/>
                          </a:xfrm>
                          <a:prstGeom prst="rect">
                            <a:avLst/>
                          </a:prstGeom>
                          <a:noFill/>
                          <a:ln>
                            <a:noFill/>
                          </a:ln>
                        </pic:spPr>
                      </pic:pic>
                    </a:graphicData>
                  </a:graphic>
                </wp:inline>
              </w:drawing>
            </w:r>
            <w:r>
              <w:br/>
            </w:r>
          </w:p>
          <w:p w14:paraId="3EF3AA9C" w14:textId="66904279" w:rsidR="00EB3C39" w:rsidRDefault="00EB3C39" w:rsidP="0064418E">
            <w:pPr>
              <w:pStyle w:val="ProcessStep"/>
            </w:pPr>
            <w:r>
              <w:t>Open the Metadata Editor and inspect th</w:t>
            </w:r>
            <w:r w:rsidR="00C716FD">
              <w:t xml:space="preserve">e newly added goniometer angles. E.g. triticaa.048 should show a </w:t>
            </w:r>
            <w:r w:rsidR="00C716FD" w:rsidRPr="00084655">
              <w:t xml:space="preserve">sensor zenith of </w:t>
            </w:r>
            <w:r w:rsidR="00C716FD">
              <w:t>75</w:t>
            </w:r>
            <w:r w:rsidR="00C716FD" w:rsidRPr="00084655">
              <w:t xml:space="preserve">° and azimuth </w:t>
            </w:r>
            <w:r w:rsidR="00C716FD">
              <w:t>of</w:t>
            </w:r>
            <w:r w:rsidR="00C716FD" w:rsidRPr="00084655">
              <w:t xml:space="preserve"> 270°</w:t>
            </w:r>
            <w:r w:rsidR="00C716FD">
              <w:t>.</w:t>
            </w:r>
            <w:r>
              <w:br/>
            </w:r>
            <w:r>
              <w:br/>
            </w:r>
            <w:r w:rsidR="00C716FD">
              <w:rPr>
                <w:noProof/>
                <w:lang w:val="en-US"/>
              </w:rPr>
              <w:lastRenderedPageBreak/>
              <w:drawing>
                <wp:inline distT="0" distB="0" distL="0" distR="0" wp14:anchorId="0326601C" wp14:editId="64EA0EEE">
                  <wp:extent cx="4839547" cy="2268279"/>
                  <wp:effectExtent l="0" t="0" r="0"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0099" cy="2268538"/>
                          </a:xfrm>
                          <a:prstGeom prst="rect">
                            <a:avLst/>
                          </a:prstGeom>
                          <a:noFill/>
                          <a:ln>
                            <a:noFill/>
                          </a:ln>
                        </pic:spPr>
                      </pic:pic>
                    </a:graphicData>
                  </a:graphic>
                </wp:inline>
              </w:drawing>
            </w:r>
          </w:p>
          <w:p w14:paraId="19ECD483" w14:textId="79356529" w:rsidR="005C0771" w:rsidRDefault="005C0771" w:rsidP="00C716FD">
            <w:pPr>
              <w:pStyle w:val="ProcessStep"/>
              <w:numPr>
                <w:ilvl w:val="0"/>
                <w:numId w:val="0"/>
              </w:numPr>
            </w:pPr>
          </w:p>
        </w:tc>
      </w:tr>
    </w:tbl>
    <w:p w14:paraId="261B8239" w14:textId="77777777" w:rsidR="003D7625" w:rsidRDefault="003D7625" w:rsidP="003D7625">
      <w:pPr>
        <w:pStyle w:val="Caption"/>
      </w:pPr>
    </w:p>
    <w:p w14:paraId="3FCAC539" w14:textId="77777777" w:rsidR="003D7625" w:rsidRDefault="003D7625" w:rsidP="00365381">
      <w:pPr>
        <w:pStyle w:val="Body"/>
      </w:pPr>
    </w:p>
    <w:p w14:paraId="5D67F35B" w14:textId="475315A4" w:rsidR="002A0FFE" w:rsidRPr="00084655" w:rsidRDefault="002A0FFE" w:rsidP="00365381">
      <w:pPr>
        <w:pStyle w:val="Caption"/>
      </w:pPr>
    </w:p>
    <w:p w14:paraId="77EFC16C" w14:textId="77777777" w:rsidR="007576C5" w:rsidRDefault="007576C5" w:rsidP="00365381">
      <w:pPr>
        <w:pStyle w:val="Heading1"/>
      </w:pPr>
      <w:bookmarkStart w:id="85" w:name="_Toc355280434"/>
      <w:bookmarkStart w:id="86" w:name="_Toc295651009"/>
      <w:r>
        <w:lastRenderedPageBreak/>
        <w:t>Part 4: Data</w:t>
      </w:r>
      <w:r w:rsidR="00AF5843">
        <w:t xml:space="preserve"> Querying,</w:t>
      </w:r>
      <w:r>
        <w:t xml:space="preserve"> Processing</w:t>
      </w:r>
      <w:r w:rsidR="00205E4B">
        <w:t xml:space="preserve"> and Exploration</w:t>
      </w:r>
      <w:bookmarkEnd w:id="85"/>
      <w:bookmarkEnd w:id="86"/>
    </w:p>
    <w:p w14:paraId="43DC447F" w14:textId="77777777" w:rsidR="00A855D7" w:rsidRDefault="00A855D7" w:rsidP="00365381">
      <w:pPr>
        <w:pStyle w:val="Heading2"/>
      </w:pPr>
      <w:bookmarkStart w:id="87" w:name="_Toc355280435"/>
      <w:bookmarkStart w:id="88" w:name="_Toc295651010"/>
      <w:r>
        <w:t>Converting Radiances to Reflectances</w:t>
      </w:r>
      <w:bookmarkEnd w:id="87"/>
      <w:bookmarkEnd w:id="88"/>
    </w:p>
    <w:p w14:paraId="743C8424" w14:textId="77777777" w:rsidR="00A855D7" w:rsidRDefault="00A855D7" w:rsidP="00365381">
      <w:pPr>
        <w:pStyle w:val="Body"/>
      </w:pPr>
      <w:r w:rsidRPr="00084655">
        <w:t>Data set: GER_example</w:t>
      </w:r>
    </w:p>
    <w:p w14:paraId="50A64845" w14:textId="3825EF5D" w:rsidR="00A855D7" w:rsidRDefault="00A855D7" w:rsidP="00365381">
      <w:pPr>
        <w:pStyle w:val="Body"/>
      </w:pPr>
      <w:r>
        <w:t>The GER example data set contains reference and target measurements that have been linked automatically during data load. Our goal is the conversion of target radiances to reflectances using the respective function of the Space Network Processor.</w:t>
      </w:r>
      <w:r w:rsidR="00A87C78">
        <w:t xml:space="preserve"> This example extends the direct reflectance factor calculation example given in</w:t>
      </w:r>
      <w:r w:rsidR="00B302FC">
        <w:t xml:space="preserve"> section</w:t>
      </w:r>
      <w:r w:rsidR="00A87C78">
        <w:t xml:space="preserve"> </w:t>
      </w:r>
      <w:r w:rsidR="00B302FC">
        <w:fldChar w:fldCharType="begin"/>
      </w:r>
      <w:r w:rsidR="00B302FC">
        <w:instrText xml:space="preserve"> REF _Ref262287431 \r \h </w:instrText>
      </w:r>
      <w:r w:rsidR="00B302FC">
        <w:fldChar w:fldCharType="separate"/>
      </w:r>
      <w:r w:rsidR="006205A7">
        <w:t>5</w:t>
      </w:r>
      <w:r w:rsidR="00B302FC">
        <w:fldChar w:fldCharType="end"/>
      </w:r>
      <w:r w:rsidR="00B302FC">
        <w:t xml:space="preserve"> of this document by showing how such processing networks can be configured manually.</w:t>
      </w:r>
    </w:p>
    <w:p w14:paraId="66A3DEB1" w14:textId="46E29F61" w:rsidR="00B302FC" w:rsidRDefault="00B302FC" w:rsidP="00B302FC">
      <w:pPr>
        <w:pStyle w:val="Body"/>
      </w:pPr>
      <w:r>
        <w:t xml:space="preserve">Open the Data Browser by selecting </w:t>
      </w:r>
      <w:r>
        <w:rPr>
          <w:rStyle w:val="GUIWord"/>
        </w:rPr>
        <w:t>Data Processing</w:t>
      </w:r>
      <w:r w:rsidRPr="00DF0182">
        <w:rPr>
          <w:rStyle w:val="GUIWord"/>
        </w:rPr>
        <w:t xml:space="preserve"> &amp; Output/Browse data hierarchy</w:t>
      </w:r>
      <w:r>
        <w:t xml:space="preserve"> from the Main Window. Browse to the GER target folder and select all spectra by selecting the target folder (</w:t>
      </w:r>
      <w:r>
        <w:fldChar w:fldCharType="begin"/>
      </w:r>
      <w:r>
        <w:instrText xml:space="preserve"> REF _Ref262287559 \h </w:instrText>
      </w:r>
      <w:r>
        <w:fldChar w:fldCharType="separate"/>
      </w:r>
      <w:r w:rsidR="006205A7">
        <w:t xml:space="preserve">Figure </w:t>
      </w:r>
      <w:r w:rsidR="006205A7">
        <w:rPr>
          <w:noProof/>
        </w:rPr>
        <w:t>27</w:t>
      </w:r>
      <w:r>
        <w:fldChar w:fldCharType="end"/>
      </w:r>
      <w:r>
        <w:t>).</w:t>
      </w:r>
    </w:p>
    <w:p w14:paraId="68DA1BFA" w14:textId="266AB4B9" w:rsidR="00A855D7" w:rsidRDefault="00A855D7" w:rsidP="00365381">
      <w:pPr>
        <w:pStyle w:val="Caption"/>
      </w:pPr>
    </w:p>
    <w:p w14:paraId="127031B8" w14:textId="37A795A7" w:rsidR="003B10F3" w:rsidRDefault="00B302FC" w:rsidP="00365381">
      <w:pPr>
        <w:pStyle w:val="Body"/>
      </w:pPr>
      <w:r>
        <w:t xml:space="preserve">Click the </w:t>
      </w:r>
      <w:r>
        <w:rPr>
          <w:rStyle w:val="ActionButton"/>
        </w:rPr>
        <w:t>Process</w:t>
      </w:r>
      <w:r w:rsidRPr="00BD4D89">
        <w:rPr>
          <w:rStyle w:val="ActionButton"/>
        </w:rPr>
        <w:t> </w:t>
      </w:r>
      <w:r>
        <w:t xml:space="preserve"> button and a</w:t>
      </w:r>
      <w:r w:rsidR="00A855D7">
        <w:t xml:space="preserve"> Space Network Processor window will open, containing a space holding the </w:t>
      </w:r>
      <w:r w:rsidR="004668D3">
        <w:t xml:space="preserve">ten </w:t>
      </w:r>
      <w:r w:rsidR="00A855D7">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6205A7">
        <w:t xml:space="preserve">Figure </w:t>
      </w:r>
      <w:r w:rsidR="006205A7">
        <w:rPr>
          <w:noProof/>
        </w:rPr>
        <w:t>31</w:t>
      </w:r>
      <w:r w:rsidR="00BF457D">
        <w:fldChar w:fldCharType="end"/>
      </w:r>
      <w:r w:rsidR="003B10F3">
        <w:t>)</w:t>
      </w:r>
      <w:r w:rsidR="004668D3">
        <w:t xml:space="preserve">. </w:t>
      </w:r>
      <w:r w:rsidR="003B10F3">
        <w:t>The dimensionality of the space is 647, which is equal to the number of bands of the GER instrument.</w:t>
      </w:r>
    </w:p>
    <w:p w14:paraId="753028E5" w14:textId="77777777" w:rsidR="00A855D7" w:rsidRDefault="00A855D7" w:rsidP="00365381">
      <w:pPr>
        <w:pStyle w:val="Figure"/>
      </w:pPr>
      <w:r>
        <w:rPr>
          <w:lang w:val="en-US" w:eastAsia="en-US"/>
        </w:rPr>
        <w:drawing>
          <wp:inline distT="0" distB="0" distL="0" distR="0" wp14:anchorId="74901CA1" wp14:editId="57A733AA">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14:paraId="539DDD37" w14:textId="77777777" w:rsidR="00A855D7" w:rsidRDefault="00A855D7" w:rsidP="00365381">
      <w:pPr>
        <w:pStyle w:val="Caption"/>
      </w:pPr>
      <w:bookmarkStart w:id="89"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31</w:t>
      </w:r>
      <w:r w:rsidR="00BF457D">
        <w:rPr>
          <w:noProof/>
        </w:rPr>
        <w:fldChar w:fldCharType="end"/>
      </w:r>
      <w:bookmarkEnd w:id="89"/>
      <w:r>
        <w:t>: Space Network Processor window with space containing the target spectra</w:t>
      </w:r>
    </w:p>
    <w:p w14:paraId="6A3C62EA" w14:textId="77777777" w:rsidR="003B10F3" w:rsidRDefault="003B10F3" w:rsidP="00365381">
      <w:pPr>
        <w:pStyle w:val="Body"/>
      </w:pPr>
      <w:r>
        <w:t>Add ‘Radiance to Reflectance Transformation’ as a new processing module to the processing plane by clicking the menu button over the processing plane and selecting the module.</w:t>
      </w:r>
    </w:p>
    <w:p w14:paraId="29ABA657" w14:textId="77777777" w:rsidR="003B10F3" w:rsidRDefault="003B10F3" w:rsidP="00365381">
      <w:pPr>
        <w:pStyle w:val="Figure"/>
      </w:pPr>
      <w:r>
        <w:rPr>
          <w:lang w:val="en-US" w:eastAsia="en-US"/>
        </w:rPr>
        <w:drawing>
          <wp:inline distT="0" distB="0" distL="0" distR="0" wp14:anchorId="4475DF3E" wp14:editId="7902293C">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14:paraId="391930B2" w14:textId="77777777"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32</w:t>
      </w:r>
      <w:r w:rsidR="00BF457D">
        <w:rPr>
          <w:noProof/>
        </w:rPr>
        <w:fldChar w:fldCharType="end"/>
      </w:r>
      <w:r>
        <w:t>: Selection of the ‘Radiance to Reflectance Transformation’ module</w:t>
      </w:r>
    </w:p>
    <w:p w14:paraId="166DF562" w14:textId="77777777"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6205A7">
        <w:t xml:space="preserve">Figure </w:t>
      </w:r>
      <w:r w:rsidR="006205A7">
        <w:rPr>
          <w:noProof/>
        </w:rPr>
        <w:t>33</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6205A7">
        <w:t xml:space="preserve">Figure </w:t>
      </w:r>
      <w:r w:rsidR="006205A7">
        <w:rPr>
          <w:noProof/>
        </w:rPr>
        <w:t>34</w:t>
      </w:r>
      <w:r w:rsidR="00BF457D">
        <w:fldChar w:fldCharType="end"/>
      </w:r>
      <w:r w:rsidR="005B1A98">
        <w:t>)</w:t>
      </w:r>
      <w:r>
        <w:t>.</w:t>
      </w:r>
    </w:p>
    <w:p w14:paraId="136B667A" w14:textId="77777777" w:rsidR="003B10F3" w:rsidRDefault="003B10F3" w:rsidP="00365381">
      <w:pPr>
        <w:pStyle w:val="Figure"/>
      </w:pPr>
      <w:r>
        <w:rPr>
          <w:lang w:val="en-US" w:eastAsia="en-US"/>
        </w:rPr>
        <w:lastRenderedPageBreak/>
        <w:drawing>
          <wp:inline distT="0" distB="0" distL="0" distR="0" wp14:anchorId="62F4C939" wp14:editId="63D8753C">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14:paraId="1A4720CD" w14:textId="77777777" w:rsidR="003B10F3" w:rsidRDefault="003B10F3" w:rsidP="00365381">
      <w:pPr>
        <w:pStyle w:val="Caption"/>
      </w:pPr>
      <w:bookmarkStart w:id="90"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33</w:t>
      </w:r>
      <w:r w:rsidR="00BF457D">
        <w:rPr>
          <w:noProof/>
        </w:rPr>
        <w:fldChar w:fldCharType="end"/>
      </w:r>
      <w:bookmarkEnd w:id="90"/>
      <w:r>
        <w:t>: Module menu</w:t>
      </w:r>
    </w:p>
    <w:p w14:paraId="35C22114" w14:textId="77777777" w:rsidR="003B10F3" w:rsidRDefault="003B10F3" w:rsidP="00365381">
      <w:pPr>
        <w:pStyle w:val="Figure"/>
      </w:pPr>
      <w:r>
        <w:rPr>
          <w:lang w:val="en-US" w:eastAsia="en-US"/>
        </w:rPr>
        <w:drawing>
          <wp:inline distT="0" distB="0" distL="0" distR="0" wp14:anchorId="02165D5C" wp14:editId="2F084EBE">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14:paraId="737BD67A" w14:textId="77777777" w:rsidR="003B10F3" w:rsidRPr="003B10F3" w:rsidRDefault="003B10F3" w:rsidP="00365381">
      <w:pPr>
        <w:pStyle w:val="Caption"/>
      </w:pPr>
      <w:bookmarkStart w:id="91"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34</w:t>
      </w:r>
      <w:r w:rsidR="00BF457D">
        <w:rPr>
          <w:noProof/>
        </w:rPr>
        <w:fldChar w:fldCharType="end"/>
      </w:r>
      <w:bookmarkEnd w:id="91"/>
      <w:r>
        <w:t>: Input space selection for the ‘Radiance to Reflectance Transformation’ module</w:t>
      </w:r>
    </w:p>
    <w:p w14:paraId="70DFFAD5" w14:textId="77777777"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6205A7">
        <w:t xml:space="preserve">Figure </w:t>
      </w:r>
      <w:r w:rsidR="006205A7">
        <w:rPr>
          <w:noProof/>
        </w:rPr>
        <w:t>35</w:t>
      </w:r>
      <w:r w:rsidR="00BF457D">
        <w:fldChar w:fldCharType="end"/>
      </w:r>
      <w:r>
        <w:t>).</w:t>
      </w:r>
    </w:p>
    <w:p w14:paraId="5BA6A89A" w14:textId="77777777" w:rsidR="005B1A98" w:rsidRDefault="005B1A98" w:rsidP="00365381">
      <w:pPr>
        <w:pStyle w:val="Figure"/>
      </w:pPr>
      <w:r>
        <w:rPr>
          <w:lang w:val="en-US" w:eastAsia="en-US"/>
        </w:rPr>
        <w:drawing>
          <wp:inline distT="0" distB="0" distL="0" distR="0" wp14:anchorId="6CC18AF7" wp14:editId="57FD228F">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14:paraId="239EF317" w14:textId="77777777" w:rsidR="003B10F3" w:rsidRDefault="005B1A98" w:rsidP="00365381">
      <w:pPr>
        <w:pStyle w:val="Caption"/>
      </w:pPr>
      <w:bookmarkStart w:id="92"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35</w:t>
      </w:r>
      <w:r w:rsidR="00BF457D">
        <w:rPr>
          <w:noProof/>
        </w:rPr>
        <w:fldChar w:fldCharType="end"/>
      </w:r>
      <w:bookmarkEnd w:id="92"/>
      <w:r>
        <w:t>: Input and output spaces of the ‘Radiance to Reflectance Transformation’ module</w:t>
      </w:r>
    </w:p>
    <w:p w14:paraId="23E07659" w14:textId="77777777" w:rsidR="00153AAA" w:rsidRDefault="00153AAA" w:rsidP="00365381">
      <w:pPr>
        <w:pStyle w:val="Body"/>
      </w:pPr>
      <w:r>
        <w:t>Now, we would like to see what this transformation is actually doing by plotting the input and output spectra.</w:t>
      </w:r>
    </w:p>
    <w:p w14:paraId="752908A0" w14:textId="77777777"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r w:rsidR="0016361D">
        <w:fldChar w:fldCharType="begin"/>
      </w:r>
      <w:r w:rsidR="0016361D">
        <w:instrText xml:space="preserve"> REF _Ref97869910 \h  \* MERGEFORMAT </w:instrText>
      </w:r>
      <w:r w:rsidR="0016361D">
        <w:fldChar w:fldCharType="separate"/>
      </w:r>
      <w:r w:rsidR="006205A7">
        <w:t xml:space="preserve">Figure </w:t>
      </w:r>
      <w:r w:rsidR="006205A7">
        <w:rPr>
          <w:noProof/>
        </w:rPr>
        <w:t>36</w:t>
      </w:r>
      <w:r w:rsidR="0016361D">
        <w:fldChar w:fldCharType="end"/>
      </w:r>
      <w:r>
        <w:t>.</w:t>
      </w:r>
    </w:p>
    <w:p w14:paraId="423CC93A" w14:textId="77777777" w:rsidR="00153AAA" w:rsidRDefault="00153AAA" w:rsidP="00365381">
      <w:pPr>
        <w:pStyle w:val="Figure"/>
      </w:pPr>
      <w:r>
        <w:rPr>
          <w:lang w:val="en-US" w:eastAsia="en-US"/>
        </w:rPr>
        <w:drawing>
          <wp:inline distT="0" distB="0" distL="0" distR="0" wp14:anchorId="2523B978" wp14:editId="668EEB3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14:paraId="31008D83" w14:textId="77777777" w:rsidR="00153AAA" w:rsidRDefault="00153AAA" w:rsidP="00365381">
      <w:pPr>
        <w:pStyle w:val="Caption"/>
      </w:pPr>
      <w:bookmarkStart w:id="93"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36</w:t>
      </w:r>
      <w:r w:rsidR="00BF457D">
        <w:rPr>
          <w:noProof/>
        </w:rPr>
        <w:fldChar w:fldCharType="end"/>
      </w:r>
      <w:bookmarkEnd w:id="93"/>
      <w:r>
        <w:t>: Space Processing Network for radiance to reflectance transformation and visualisation</w:t>
      </w:r>
    </w:p>
    <w:p w14:paraId="7D41B374" w14:textId="77777777" w:rsidR="00153AAA" w:rsidRDefault="00153AAA" w:rsidP="00365381">
      <w:pPr>
        <w:pStyle w:val="Body"/>
      </w:pPr>
      <w:r>
        <w:lastRenderedPageBreak/>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6205A7">
        <w:t xml:space="preserve">Figure </w:t>
      </w:r>
      <w:r w:rsidR="006205A7">
        <w:rPr>
          <w:noProof/>
        </w:rPr>
        <w:t>37</w:t>
      </w:r>
      <w:r w:rsidR="00BF457D">
        <w:fldChar w:fldCharType="end"/>
      </w:r>
      <w:r>
        <w:t>).</w:t>
      </w:r>
    </w:p>
    <w:tbl>
      <w:tblPr>
        <w:tblStyle w:val="TableGrid"/>
        <w:tblW w:w="0" w:type="auto"/>
        <w:tblLook w:val="00A0" w:firstRow="1" w:lastRow="0" w:firstColumn="1" w:lastColumn="0" w:noHBand="0" w:noVBand="0"/>
      </w:tblPr>
      <w:tblGrid>
        <w:gridCol w:w="4502"/>
        <w:gridCol w:w="4502"/>
      </w:tblGrid>
      <w:tr w:rsidR="00153AAA" w14:paraId="51387EFC" w14:textId="77777777">
        <w:tc>
          <w:tcPr>
            <w:tcW w:w="4502" w:type="dxa"/>
          </w:tcPr>
          <w:p w14:paraId="5C8E5350" w14:textId="77777777" w:rsidR="00153AAA" w:rsidRPr="00153AAA" w:rsidRDefault="00153AAA" w:rsidP="00365381">
            <w:r>
              <w:rPr>
                <w:noProof/>
                <w:lang w:val="en-US"/>
              </w:rPr>
              <w:drawing>
                <wp:inline distT="0" distB="0" distL="0" distR="0" wp14:anchorId="13E16BEE" wp14:editId="49F6349F">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14:paraId="5B1F0CBC" w14:textId="77777777" w:rsidR="00153AAA" w:rsidRPr="00153AAA" w:rsidRDefault="00153AAA" w:rsidP="00365381">
            <w:r>
              <w:rPr>
                <w:noProof/>
                <w:lang w:val="en-US"/>
              </w:rPr>
              <w:drawing>
                <wp:inline distT="0" distB="0" distL="0" distR="0" wp14:anchorId="054D8338" wp14:editId="09AFAB74">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14:paraId="7F6C5898" w14:textId="77777777" w:rsidR="00153AAA" w:rsidRDefault="00153AAA" w:rsidP="00365381">
      <w:pPr>
        <w:pStyle w:val="Caption"/>
      </w:pPr>
      <w:bookmarkStart w:id="94"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37</w:t>
      </w:r>
      <w:r w:rsidR="00BF457D">
        <w:rPr>
          <w:noProof/>
        </w:rPr>
        <w:fldChar w:fldCharType="end"/>
      </w:r>
      <w:bookmarkEnd w:id="94"/>
      <w:r>
        <w:t>: Spectral plots of radiance and calculated reflectance</w:t>
      </w:r>
    </w:p>
    <w:p w14:paraId="7A8FB142" w14:textId="77777777" w:rsidR="00153AAA" w:rsidRPr="00153AAA" w:rsidRDefault="00DD05B2" w:rsidP="00365381">
      <w:pPr>
        <w:pStyle w:val="Body"/>
      </w:pPr>
      <w:r>
        <w:t>The calculated reflectances show the typical features of a vegetation spectrum (green peak, red edge, water absorption features). The high reflectance in the UV-Blue of the first few bands is an artefact of the instrument and indicates an unreliable calibration of the according channels.</w:t>
      </w:r>
    </w:p>
    <w:p w14:paraId="55AD8126" w14:textId="774CD804" w:rsidR="000B13AF" w:rsidRDefault="000B13AF" w:rsidP="00365381">
      <w:pPr>
        <w:pStyle w:val="Heading2"/>
      </w:pPr>
      <w:bookmarkStart w:id="95" w:name="_Ref262294617"/>
      <w:bookmarkStart w:id="96" w:name="_Toc355280436"/>
      <w:bookmarkStart w:id="97" w:name="_Toc295651011"/>
      <w:r>
        <w:t>Adding a Keyword to distinguish you</w:t>
      </w:r>
      <w:r w:rsidR="00555DB3">
        <w:t>r</w:t>
      </w:r>
      <w:r>
        <w:t xml:space="preserve"> tutorial dataset</w:t>
      </w:r>
      <w:bookmarkEnd w:id="95"/>
      <w:bookmarkEnd w:id="97"/>
    </w:p>
    <w:p w14:paraId="2110374A" w14:textId="40DE2969" w:rsidR="00AD107F" w:rsidRDefault="00AD107F" w:rsidP="00AD107F">
      <w:pPr>
        <w:pStyle w:val="Body"/>
      </w:pPr>
      <w:r>
        <w:t xml:space="preserve">You can add unlimited numbers of keywords to your spectra. </w:t>
      </w:r>
    </w:p>
    <w:p w14:paraId="73FCB5FA" w14:textId="5E64059F" w:rsidR="00AD107F" w:rsidRDefault="00AD107F" w:rsidP="00AD107F">
      <w:pPr>
        <w:pStyle w:val="Body"/>
      </w:pPr>
      <w:r>
        <w:t>Open the Metadata Editor, select your whole campaign by clicking on the campaign folder in the data browser. Then navigate to the ‘Keywords’ attribute category and add a new keyword. Enter some unique string, e.g. by including your email address.</w:t>
      </w:r>
    </w:p>
    <w:p w14:paraId="5789C3FA" w14:textId="7DAB32E0" w:rsidR="000B13AF" w:rsidRDefault="00AD107F" w:rsidP="00AD107F">
      <w:pPr>
        <w:pStyle w:val="Body"/>
      </w:pPr>
      <w:r>
        <w:t>Click the ‘Update’ button to apply the new keyword to all your spectra. This keyword is stored only once in the database and linked with all your spectra to minimise redundancy.</w:t>
      </w:r>
    </w:p>
    <w:p w14:paraId="06227039" w14:textId="77777777" w:rsidR="00AD107F" w:rsidRDefault="00AD107F" w:rsidP="00AD107F">
      <w:pPr>
        <w:pStyle w:val="Body"/>
      </w:pPr>
    </w:p>
    <w:p w14:paraId="7237F047" w14:textId="005B307E" w:rsidR="00AD107F" w:rsidRDefault="00AD107F" w:rsidP="00AD107F">
      <w:pPr>
        <w:pStyle w:val="Body"/>
      </w:pPr>
      <w:r>
        <w:rPr>
          <w:noProof/>
          <w:lang w:val="en-US"/>
        </w:rPr>
        <w:drawing>
          <wp:inline distT="0" distB="0" distL="0" distR="0" wp14:anchorId="24751FF0" wp14:editId="3FEE0546">
            <wp:extent cx="5357283" cy="1038800"/>
            <wp:effectExtent l="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60163" cy="1039359"/>
                    </a:xfrm>
                    <a:prstGeom prst="rect">
                      <a:avLst/>
                    </a:prstGeom>
                    <a:noFill/>
                    <a:ln>
                      <a:noFill/>
                    </a:ln>
                  </pic:spPr>
                </pic:pic>
              </a:graphicData>
            </a:graphic>
          </wp:inline>
        </w:drawing>
      </w:r>
    </w:p>
    <w:p w14:paraId="658A60BB" w14:textId="77777777" w:rsidR="000B13AF" w:rsidRPr="000B13AF" w:rsidRDefault="000B13AF" w:rsidP="000B13AF"/>
    <w:p w14:paraId="75901C7F" w14:textId="77777777" w:rsidR="002A0FFE" w:rsidRPr="00084655" w:rsidRDefault="002A0FFE" w:rsidP="00365381">
      <w:pPr>
        <w:pStyle w:val="Heading2"/>
      </w:pPr>
      <w:bookmarkStart w:id="98" w:name="_Toc295651012"/>
      <w:r w:rsidRPr="00084655">
        <w:t>Data Queries</w:t>
      </w:r>
      <w:bookmarkEnd w:id="96"/>
      <w:bookmarkEnd w:id="98"/>
    </w:p>
    <w:p w14:paraId="34A22727" w14:textId="771764FA" w:rsidR="002A0FFE" w:rsidRPr="00084655" w:rsidRDefault="002A0FFE" w:rsidP="00365381">
      <w:pPr>
        <w:pStyle w:val="Body"/>
      </w:pPr>
      <w:r w:rsidRPr="00084655">
        <w:t xml:space="preserve">Data set: all campaigns </w:t>
      </w:r>
      <w:r w:rsidR="000B13AF">
        <w:t>available in</w:t>
      </w:r>
      <w:r w:rsidRPr="00084655">
        <w:t xml:space="preserve"> the database.</w:t>
      </w:r>
    </w:p>
    <w:p w14:paraId="4BC4D61D" w14:textId="71C67496" w:rsidR="002A0FFE" w:rsidRDefault="002A0FFE" w:rsidP="00365381">
      <w:pPr>
        <w:pStyle w:val="Body"/>
      </w:pPr>
      <w:r w:rsidRPr="00084655">
        <w:t xml:space="preserve">If you worked through the whole tutorial a total of three new </w:t>
      </w:r>
      <w:r w:rsidR="00364FF6">
        <w:t>datasets compiled into one campaign</w:t>
      </w:r>
      <w:r w:rsidRPr="00084655">
        <w:t xml:space="preserve"> should now be loaded to the database. Note that you have access to campaigns other persons entered in the database. Queries on the database can thus return more rows than you might expect!</w:t>
      </w:r>
    </w:p>
    <w:p w14:paraId="65738BF6" w14:textId="77777777" w:rsidR="00364FF6" w:rsidRDefault="00364FF6" w:rsidP="00365381">
      <w:pPr>
        <w:pStyle w:val="Body"/>
      </w:pPr>
    </w:p>
    <w:p w14:paraId="1CCD44BF" w14:textId="77777777" w:rsidR="00364FF6" w:rsidRPr="00084655" w:rsidRDefault="00364FF6" w:rsidP="00365381">
      <w:pPr>
        <w:pStyle w:val="Body"/>
      </w:pPr>
    </w:p>
    <w:p w14:paraId="77EB6745" w14:textId="77777777" w:rsidR="000B13AF" w:rsidRDefault="000B13AF" w:rsidP="00365381">
      <w:pPr>
        <w:pStyle w:val="Body"/>
      </w:pPr>
      <w:r w:rsidRPr="00084655">
        <w:lastRenderedPageBreak/>
        <w:t xml:space="preserve">To </w:t>
      </w:r>
      <w:r>
        <w:t>Launch</w:t>
      </w:r>
      <w:r w:rsidRPr="00084655">
        <w:t xml:space="preserve"> the Query Builder select </w:t>
      </w:r>
      <w:r w:rsidRPr="00BD4D89">
        <w:rPr>
          <w:rStyle w:val="GUIWord"/>
        </w:rPr>
        <w:t>Data Processing &amp; Output/Build query</w:t>
      </w:r>
      <w:r w:rsidRPr="00084655">
        <w:t xml:space="preserve"> from the </w:t>
      </w:r>
      <w:r>
        <w:t>menu on SPECCHIO’s Main Window.</w:t>
      </w:r>
    </w:p>
    <w:p w14:paraId="34CDC93A" w14:textId="77777777" w:rsidR="000B13AF" w:rsidRDefault="000B13AF" w:rsidP="00365381">
      <w:pPr>
        <w:pStyle w:val="Body"/>
      </w:pPr>
    </w:p>
    <w:p w14:paraId="4253E659" w14:textId="77777777" w:rsidR="005859A3" w:rsidRDefault="005859A3" w:rsidP="005859A3">
      <w:pPr>
        <w:pStyle w:val="ProcessHeading"/>
      </w:pPr>
    </w:p>
    <w:tbl>
      <w:tblPr>
        <w:tblStyle w:val="Instructions"/>
        <w:tblW w:w="0" w:type="auto"/>
        <w:tblLook w:val="04A0" w:firstRow="1" w:lastRow="0" w:firstColumn="1" w:lastColumn="0" w:noHBand="0" w:noVBand="1"/>
      </w:tblPr>
      <w:tblGrid>
        <w:gridCol w:w="8862"/>
      </w:tblGrid>
      <w:tr w:rsidR="005859A3" w14:paraId="095876C6" w14:textId="77777777" w:rsidTr="009215AE">
        <w:tc>
          <w:tcPr>
            <w:tcW w:w="8862" w:type="dxa"/>
          </w:tcPr>
          <w:p w14:paraId="4F7987B3" w14:textId="40FFE276" w:rsidR="009215AE" w:rsidRDefault="005859A3" w:rsidP="009215AE">
            <w:pPr>
              <w:pStyle w:val="ProcessStep"/>
            </w:pPr>
            <w:r>
              <w:t xml:space="preserve">Scroll through the Query conditions to locate the Keywords category. Enter a part of your unique string you defined in </w:t>
            </w:r>
            <w:r>
              <w:fldChar w:fldCharType="begin"/>
            </w:r>
            <w:r>
              <w:instrText xml:space="preserve"> REF _Ref262294617 \r \h </w:instrText>
            </w:r>
            <w:r>
              <w:fldChar w:fldCharType="separate"/>
            </w:r>
            <w:r w:rsidR="006205A7">
              <w:t>7.2</w:t>
            </w:r>
            <w:r>
              <w:fldChar w:fldCharType="end"/>
            </w:r>
            <w:r>
              <w:t xml:space="preserve"> and enclose it with percent </w:t>
            </w:r>
            <w:r w:rsidR="009215AE">
              <w:t>characters</w:t>
            </w:r>
            <w:r>
              <w:t xml:space="preserve"> to allow wildcard matching in the database, e.g. ‘%ahueni%’</w:t>
            </w:r>
            <w:r w:rsidR="009215AE">
              <w:t>.</w:t>
            </w:r>
          </w:p>
          <w:p w14:paraId="77333AD5" w14:textId="314FE17C" w:rsidR="005859A3" w:rsidRDefault="009215AE" w:rsidP="009215AE">
            <w:pPr>
              <w:pStyle w:val="ProcessStep"/>
              <w:numPr>
                <w:ilvl w:val="0"/>
                <w:numId w:val="0"/>
              </w:numPr>
              <w:ind w:left="459"/>
            </w:pPr>
            <w:r w:rsidRPr="00084655">
              <w:t>The number of resulting rows should be 154 (if all 3 tutorial data sets were loaded).</w:t>
            </w:r>
            <w:r w:rsidR="005859A3">
              <w:br/>
            </w:r>
            <w:r w:rsidR="005859A3">
              <w:br/>
            </w:r>
            <w:r>
              <w:rPr>
                <w:noProof/>
                <w:lang w:val="en-US"/>
              </w:rPr>
              <w:drawing>
                <wp:inline distT="0" distB="0" distL="0" distR="0" wp14:anchorId="013F06CC" wp14:editId="7D65B2A7">
                  <wp:extent cx="4839547" cy="469613"/>
                  <wp:effectExtent l="0" t="0" r="0" b="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3109" cy="469959"/>
                          </a:xfrm>
                          <a:prstGeom prst="rect">
                            <a:avLst/>
                          </a:prstGeom>
                          <a:noFill/>
                          <a:ln>
                            <a:noFill/>
                          </a:ln>
                        </pic:spPr>
                      </pic:pic>
                    </a:graphicData>
                  </a:graphic>
                </wp:inline>
              </w:drawing>
            </w:r>
            <w:r>
              <w:br/>
            </w:r>
          </w:p>
          <w:p w14:paraId="7B2421D1" w14:textId="6FCCF4F2" w:rsidR="00892C2A" w:rsidRDefault="00892C2A" w:rsidP="009215AE">
            <w:pPr>
              <w:pStyle w:val="ProcessStep"/>
            </w:pPr>
            <w:r>
              <w:t>Enter a foreoptic angle range of 3 to 3:</w:t>
            </w:r>
            <w:r>
              <w:br/>
            </w:r>
            <w:r>
              <w:br/>
            </w:r>
            <w:r w:rsidRPr="00892C2A">
              <w:rPr>
                <w:noProof/>
                <w:lang w:val="en-US"/>
              </w:rPr>
              <w:drawing>
                <wp:inline distT="0" distB="0" distL="0" distR="0" wp14:anchorId="24DDC9C6" wp14:editId="6B926D18">
                  <wp:extent cx="3713957" cy="540385"/>
                  <wp:effectExtent l="0" t="0" r="0"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619" cy="540481"/>
                          </a:xfrm>
                          <a:prstGeom prst="rect">
                            <a:avLst/>
                          </a:prstGeom>
                          <a:noFill/>
                          <a:ln>
                            <a:noFill/>
                          </a:ln>
                        </pic:spPr>
                      </pic:pic>
                    </a:graphicData>
                  </a:graphic>
                </wp:inline>
              </w:drawing>
            </w:r>
            <w:r>
              <w:br/>
            </w:r>
          </w:p>
          <w:p w14:paraId="3E7DD420" w14:textId="3D5D2ECF" w:rsidR="00892C2A" w:rsidRDefault="00892C2A" w:rsidP="009215AE">
            <w:pPr>
              <w:pStyle w:val="ProcessStep"/>
            </w:pPr>
            <w:r w:rsidRPr="00084655">
              <w:t>The number of rows should drop to 70</w:t>
            </w:r>
            <w:r>
              <w:t>.</w:t>
            </w:r>
            <w:r>
              <w:br/>
            </w:r>
            <w:r>
              <w:br/>
            </w:r>
            <w:r w:rsidRPr="00892C2A">
              <w:rPr>
                <w:noProof/>
                <w:lang w:val="en-US"/>
              </w:rPr>
              <w:drawing>
                <wp:inline distT="0" distB="0" distL="0" distR="0" wp14:anchorId="694D8659" wp14:editId="59FC2B94">
                  <wp:extent cx="4873550" cy="437979"/>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76243" cy="438221"/>
                          </a:xfrm>
                          <a:prstGeom prst="rect">
                            <a:avLst/>
                          </a:prstGeom>
                          <a:noFill/>
                          <a:ln>
                            <a:noFill/>
                          </a:ln>
                        </pic:spPr>
                      </pic:pic>
                    </a:graphicData>
                  </a:graphic>
                </wp:inline>
              </w:drawing>
            </w:r>
          </w:p>
          <w:p w14:paraId="278D0C30" w14:textId="77777777" w:rsidR="00892C2A" w:rsidRDefault="00892C2A" w:rsidP="00892C2A">
            <w:pPr>
              <w:pStyle w:val="ProcessStep"/>
              <w:numPr>
                <w:ilvl w:val="0"/>
                <w:numId w:val="0"/>
              </w:numPr>
              <w:ind w:left="459"/>
            </w:pPr>
          </w:p>
          <w:p w14:paraId="7D3D338B" w14:textId="4C529524" w:rsidR="00892C2A" w:rsidRPr="0064146A" w:rsidRDefault="00892C2A" w:rsidP="009215AE">
            <w:pPr>
              <w:pStyle w:val="ProcessStep"/>
            </w:pPr>
            <w:r w:rsidRPr="00084655">
              <w:t>As a matter of fact, the spectra selected by this query all belong to the goniometer campaign th</w:t>
            </w:r>
            <w:r>
              <w:t>at you created in this tutorial as it is the only dataset acquired with a 3</w:t>
            </w:r>
            <w:r w:rsidRPr="00084655">
              <w:rPr>
                <w:rFonts w:cs="Arial"/>
              </w:rPr>
              <w:t>º</w:t>
            </w:r>
            <w:r>
              <w:rPr>
                <w:rFonts w:cs="Arial"/>
              </w:rPr>
              <w:t xml:space="preserve"> foreoptic.</w:t>
            </w:r>
            <w:r>
              <w:rPr>
                <w:rFonts w:cs="Arial"/>
              </w:rPr>
              <w:br/>
            </w:r>
            <w:r w:rsidRPr="00084655">
              <w:t xml:space="preserve">The result set can be further restricted by e.g. sampling geometry conditions. Narrow the search for spectra with </w:t>
            </w:r>
            <w:r w:rsidR="00650975">
              <w:t xml:space="preserve">sensor </w:t>
            </w:r>
            <w:r w:rsidRPr="00084655">
              <w:t>zenith angles between 0</w:t>
            </w:r>
            <w:r w:rsidRPr="00084655">
              <w:rPr>
                <w:rFonts w:cs="Arial"/>
              </w:rPr>
              <w:t>º</w:t>
            </w:r>
            <w:r w:rsidRPr="00084655">
              <w:t xml:space="preserve"> and 30</w:t>
            </w:r>
            <w:r w:rsidRPr="00084655">
              <w:rPr>
                <w:rFonts w:cs="Arial"/>
              </w:rPr>
              <w:t>º</w:t>
            </w:r>
            <w:r w:rsidRPr="00084655">
              <w:t xml:space="preserve"> </w:t>
            </w:r>
            <w:r>
              <w:t>and sensor azimuth</w:t>
            </w:r>
            <w:r w:rsidR="00650975">
              <w:t xml:space="preserve"> angles</w:t>
            </w:r>
            <w:r>
              <w:t xml:space="preserve"> </w:t>
            </w:r>
            <w:r w:rsidR="00650975">
              <w:t>between</w:t>
            </w:r>
            <w:r>
              <w:t xml:space="preserve"> </w:t>
            </w:r>
            <w:r w:rsidR="00650975">
              <w:t>0</w:t>
            </w:r>
            <w:r w:rsidR="00650975" w:rsidRPr="00084655">
              <w:rPr>
                <w:rFonts w:cs="Arial"/>
              </w:rPr>
              <w:t>º</w:t>
            </w:r>
            <w:r w:rsidR="00650975" w:rsidRPr="00084655">
              <w:t xml:space="preserve"> and </w:t>
            </w:r>
            <w:r w:rsidR="00650975">
              <w:t>180</w:t>
            </w:r>
            <w:r w:rsidR="00650975" w:rsidRPr="00084655">
              <w:rPr>
                <w:rFonts w:cs="Arial"/>
              </w:rPr>
              <w:t>º</w:t>
            </w:r>
            <w:r w:rsidR="00650975">
              <w:rPr>
                <w:rFonts w:cs="Arial"/>
              </w:rPr>
              <w:t>:</w:t>
            </w:r>
            <w:r w:rsidR="00650975">
              <w:rPr>
                <w:rFonts w:cs="Arial"/>
              </w:rPr>
              <w:br/>
            </w:r>
            <w:r w:rsidR="00650975">
              <w:rPr>
                <w:rFonts w:cs="Arial"/>
              </w:rPr>
              <w:br/>
            </w:r>
            <w:r w:rsidR="00650975">
              <w:rPr>
                <w:noProof/>
                <w:lang w:val="en-US"/>
              </w:rPr>
              <w:drawing>
                <wp:inline distT="0" distB="0" distL="0" distR="0" wp14:anchorId="7F6589C6" wp14:editId="48A5AE92">
                  <wp:extent cx="2704888" cy="1496992"/>
                  <wp:effectExtent l="0" t="0" r="0" b="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04888" cy="1496992"/>
                          </a:xfrm>
                          <a:prstGeom prst="rect">
                            <a:avLst/>
                          </a:prstGeom>
                          <a:noFill/>
                          <a:ln>
                            <a:noFill/>
                          </a:ln>
                        </pic:spPr>
                      </pic:pic>
                    </a:graphicData>
                  </a:graphic>
                </wp:inline>
              </w:drawing>
            </w:r>
          </w:p>
          <w:p w14:paraId="55E7E63A" w14:textId="77777777" w:rsidR="0064146A" w:rsidRDefault="0064146A" w:rsidP="0064146A">
            <w:pPr>
              <w:pStyle w:val="ProcessStep"/>
              <w:numPr>
                <w:ilvl w:val="0"/>
                <w:numId w:val="0"/>
              </w:numPr>
            </w:pPr>
          </w:p>
          <w:p w14:paraId="79F8B941" w14:textId="72F75A69" w:rsidR="0064146A" w:rsidRPr="00892C2A" w:rsidRDefault="0064146A" w:rsidP="0064146A">
            <w:pPr>
              <w:pStyle w:val="ProcessStep"/>
              <w:numPr>
                <w:ilvl w:val="0"/>
                <w:numId w:val="0"/>
              </w:numPr>
              <w:ind w:left="459"/>
            </w:pPr>
            <w:r>
              <w:t>The number of resulting rows should be 18.</w:t>
            </w:r>
          </w:p>
          <w:p w14:paraId="339F9AEA" w14:textId="77777777" w:rsidR="00892C2A" w:rsidRDefault="00892C2A" w:rsidP="00892C2A">
            <w:pPr>
              <w:pStyle w:val="ProcessStep"/>
              <w:numPr>
                <w:ilvl w:val="0"/>
                <w:numId w:val="0"/>
              </w:numPr>
            </w:pPr>
          </w:p>
          <w:p w14:paraId="5F7474A2" w14:textId="665CBA44" w:rsidR="00543DFA" w:rsidRDefault="00543DFA" w:rsidP="009215AE">
            <w:pPr>
              <w:pStyle w:val="ProcessStep"/>
            </w:pPr>
            <w:r>
              <w:t xml:space="preserve">Select </w:t>
            </w:r>
            <w:r>
              <w:rPr>
                <w:rStyle w:val="GUIWord"/>
              </w:rPr>
              <w:t>Visulisations</w:t>
            </w:r>
            <w:r w:rsidRPr="00BD4D89">
              <w:rPr>
                <w:rStyle w:val="GUIWord"/>
              </w:rPr>
              <w:t>/</w:t>
            </w:r>
            <w:r>
              <w:rPr>
                <w:rStyle w:val="GUIWord"/>
              </w:rPr>
              <w:t>Gonio Sampling Points Plot</w:t>
            </w:r>
            <w:r w:rsidRPr="00084655">
              <w:t xml:space="preserve"> from the </w:t>
            </w:r>
            <w:r>
              <w:t>menu on Query Builder Window.</w:t>
            </w:r>
            <w:r>
              <w:br/>
            </w:r>
            <w:r>
              <w:br/>
            </w:r>
            <w:r w:rsidRPr="00543DFA">
              <w:rPr>
                <w:noProof/>
                <w:lang w:val="en-US"/>
              </w:rPr>
              <w:lastRenderedPageBreak/>
              <w:drawing>
                <wp:inline distT="0" distB="0" distL="0" distR="0" wp14:anchorId="37BAF4C4" wp14:editId="1495F200">
                  <wp:extent cx="4402114" cy="1061085"/>
                  <wp:effectExtent l="0" t="0" r="0"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04043" cy="1061550"/>
                          </a:xfrm>
                          <a:prstGeom prst="rect">
                            <a:avLst/>
                          </a:prstGeom>
                          <a:noFill/>
                          <a:ln>
                            <a:noFill/>
                          </a:ln>
                        </pic:spPr>
                      </pic:pic>
                    </a:graphicData>
                  </a:graphic>
                </wp:inline>
              </w:drawing>
            </w:r>
            <w:r>
              <w:br/>
            </w:r>
            <w:r>
              <w:br/>
              <w:t>A polar plot showing the sampling point positions should be displayed:</w:t>
            </w:r>
            <w:r>
              <w:br/>
            </w:r>
            <w:r>
              <w:br/>
            </w:r>
            <w:r>
              <w:rPr>
                <w:noProof/>
                <w:lang w:val="en-US"/>
              </w:rPr>
              <w:drawing>
                <wp:inline distT="0" distB="0" distL="0" distR="0" wp14:anchorId="00122E07" wp14:editId="1E6115EB">
                  <wp:extent cx="1736302" cy="1827160"/>
                  <wp:effectExtent l="0" t="0" r="0"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37393" cy="1828308"/>
                          </a:xfrm>
                          <a:prstGeom prst="rect">
                            <a:avLst/>
                          </a:prstGeom>
                          <a:noFill/>
                          <a:ln>
                            <a:noFill/>
                          </a:ln>
                        </pic:spPr>
                      </pic:pic>
                    </a:graphicData>
                  </a:graphic>
                </wp:inline>
              </w:drawing>
            </w:r>
            <w:r>
              <w:br/>
            </w:r>
          </w:p>
          <w:p w14:paraId="709937D5" w14:textId="60D633F0" w:rsidR="00892C2A" w:rsidRDefault="00543DFA" w:rsidP="009215AE">
            <w:pPr>
              <w:pStyle w:val="ProcessStep"/>
            </w:pPr>
            <w:r>
              <w:t xml:space="preserve">Select </w:t>
            </w:r>
            <w:r>
              <w:rPr>
                <w:rStyle w:val="GUIWord"/>
              </w:rPr>
              <w:t>Visulisations</w:t>
            </w:r>
            <w:r w:rsidRPr="00BD4D89">
              <w:rPr>
                <w:rStyle w:val="GUIWord"/>
              </w:rPr>
              <w:t>/</w:t>
            </w:r>
            <w:r>
              <w:rPr>
                <w:rStyle w:val="GUIWord"/>
              </w:rPr>
              <w:t>Gonio Hemisphere Explorer</w:t>
            </w:r>
            <w:r w:rsidRPr="00084655">
              <w:t xml:space="preserve"> from the </w:t>
            </w:r>
            <w:r>
              <w:t>menu on Query Builder Window.</w:t>
            </w:r>
            <w:r>
              <w:br/>
            </w:r>
            <w:r w:rsidR="009D12DC">
              <w:t>A Gonio Hemisphere Explorer window will open</w:t>
            </w:r>
            <w:r w:rsidR="009D12DC">
              <w:rPr>
                <w:rStyle w:val="FootnoteReference"/>
              </w:rPr>
              <w:footnoteReference w:id="3"/>
            </w:r>
            <w:r w:rsidR="009D12DC">
              <w:t>:</w:t>
            </w:r>
            <w:r w:rsidR="009D12DC">
              <w:br/>
            </w:r>
            <w:r w:rsidR="009D12DC">
              <w:br/>
            </w:r>
            <w:r>
              <w:br/>
            </w:r>
            <w:r w:rsidR="009D12DC">
              <w:rPr>
                <w:noProof/>
                <w:lang w:val="en-US"/>
              </w:rPr>
              <w:drawing>
                <wp:inline distT="0" distB="0" distL="0" distR="0" wp14:anchorId="47FFFE24" wp14:editId="6B5A233B">
                  <wp:extent cx="4842098" cy="2763520"/>
                  <wp:effectExtent l="0" t="0" r="0"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4842635" cy="2763826"/>
                          </a:xfrm>
                          <a:prstGeom prst="rect">
                            <a:avLst/>
                          </a:prstGeom>
                          <a:noFill/>
                          <a:ln w="9525">
                            <a:noFill/>
                            <a:miter lim="800000"/>
                            <a:headEnd/>
                            <a:tailEnd/>
                          </a:ln>
                        </pic:spPr>
                      </pic:pic>
                    </a:graphicData>
                  </a:graphic>
                </wp:inline>
              </w:drawing>
            </w:r>
          </w:p>
          <w:p w14:paraId="529DC341" w14:textId="5CD2C8E1" w:rsidR="00892C2A" w:rsidRDefault="009D12DC" w:rsidP="009D12DC">
            <w:pPr>
              <w:pStyle w:val="ProcessStep"/>
              <w:numPr>
                <w:ilvl w:val="0"/>
                <w:numId w:val="0"/>
              </w:numPr>
              <w:ind w:left="459"/>
            </w:pPr>
            <w:r>
              <w:br/>
              <w:t>Clicking on the Goniometer Sampling points will display the corresponding spectrum.</w:t>
            </w:r>
          </w:p>
        </w:tc>
      </w:tr>
    </w:tbl>
    <w:p w14:paraId="36F10F8D" w14:textId="43BD731C" w:rsidR="004C4C99" w:rsidRDefault="004C4C99" w:rsidP="00365381">
      <w:pPr>
        <w:pStyle w:val="Caption"/>
      </w:pPr>
    </w:p>
    <w:p w14:paraId="58EE7541" w14:textId="77777777" w:rsidR="002A0FFE" w:rsidRPr="004C4C99" w:rsidRDefault="004C4C99" w:rsidP="00365381">
      <w:pPr>
        <w:pStyle w:val="Body"/>
      </w:pPr>
      <w:r>
        <w:lastRenderedPageBreak/>
        <w:t>Note that according to the selection in the Query Browser, on</w:t>
      </w:r>
      <w:r w:rsidR="00487FDD">
        <w:t>ly a limited number of points are</w:t>
      </w:r>
      <w:r>
        <w:t xml:space="preserve"> displayed</w:t>
      </w:r>
      <w:r w:rsidR="00487FDD">
        <w:t>. The Gonio Hemisphere Explorer can handle any number of spectrodirectional data points and could thus be used on data stemming from different goniometer systems as well.</w:t>
      </w:r>
    </w:p>
    <w:p w14:paraId="4F152112" w14:textId="16093BFD" w:rsidR="002A0FFE" w:rsidRPr="00084655" w:rsidRDefault="009F4DC0" w:rsidP="00365381">
      <w:pPr>
        <w:pStyle w:val="Body"/>
      </w:pPr>
      <w:r>
        <w:t xml:space="preserve">The data comprises spectrodirectional measurements of a wheat field (triticale). The hemispherical plot nicely illustrates the backward scattering of vegetation canopies (highest radiances are observed in the principal plane). The illumination source is </w:t>
      </w:r>
      <w:r w:rsidR="009D12DC">
        <w:t xml:space="preserve">by definition </w:t>
      </w:r>
      <w:r>
        <w:t xml:space="preserve">at azimuth position </w:t>
      </w:r>
      <w:r w:rsidR="009D12DC">
        <w:t>0</w:t>
      </w:r>
      <w:r>
        <w:t>°.</w:t>
      </w:r>
    </w:p>
    <w:p w14:paraId="78A27CF0" w14:textId="77777777" w:rsidR="00EC7A09" w:rsidRDefault="00EC7A09" w:rsidP="00365381">
      <w:pPr>
        <w:pStyle w:val="Body"/>
      </w:pPr>
      <w:bookmarkStart w:id="99" w:name="_Toc355280441"/>
      <w:bookmarkStart w:id="100" w:name="_Ref356556507"/>
      <w:bookmarkStart w:id="101" w:name="_Ref356556512"/>
    </w:p>
    <w:p w14:paraId="0C9FF562" w14:textId="77777777" w:rsidR="00DE79D5" w:rsidRPr="00084655" w:rsidRDefault="0098760F" w:rsidP="00EC7A09">
      <w:pPr>
        <w:pStyle w:val="Heading1"/>
      </w:pPr>
      <w:bookmarkStart w:id="102" w:name="_Toc355280442"/>
      <w:bookmarkStart w:id="103" w:name="_Toc295651013"/>
      <w:bookmarkEnd w:id="99"/>
      <w:bookmarkEnd w:id="100"/>
      <w:bookmarkEnd w:id="101"/>
      <w:r>
        <w:lastRenderedPageBreak/>
        <w:t xml:space="preserve">Document </w:t>
      </w:r>
      <w:r w:rsidR="00DE79D5" w:rsidRPr="00084655">
        <w:t>History</w:t>
      </w:r>
      <w:bookmarkEnd w:id="102"/>
      <w:bookmarkEnd w:id="103"/>
    </w:p>
    <w:tbl>
      <w:tblPr>
        <w:tblW w:w="0" w:type="auto"/>
        <w:tblLayout w:type="fixed"/>
        <w:tblCellMar>
          <w:left w:w="70" w:type="dxa"/>
          <w:right w:w="70" w:type="dxa"/>
        </w:tblCellMar>
        <w:tblLook w:val="0000" w:firstRow="0" w:lastRow="0" w:firstColumn="0" w:lastColumn="0" w:noHBand="0" w:noVBand="0"/>
      </w:tblPr>
      <w:tblGrid>
        <w:gridCol w:w="1063"/>
        <w:gridCol w:w="1275"/>
        <w:gridCol w:w="1701"/>
        <w:gridCol w:w="4820"/>
      </w:tblGrid>
      <w:tr w:rsidR="00DE79D5" w:rsidRPr="00084655" w14:paraId="3BCE7CDC"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6F955D2E" w14:textId="77777777"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14:paraId="5024B0D6" w14:textId="77777777"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14:paraId="2AA0D6CA" w14:textId="77777777"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14:paraId="775CBD13" w14:textId="77777777" w:rsidR="00DE79D5" w:rsidRPr="00084655" w:rsidRDefault="00DE79D5" w:rsidP="00DE79D5">
            <w:pPr>
              <w:pStyle w:val="TabellenEintrag"/>
              <w:keepNext/>
              <w:keepLines/>
              <w:rPr>
                <w:b/>
              </w:rPr>
            </w:pPr>
            <w:r w:rsidRPr="00084655">
              <w:rPr>
                <w:b/>
              </w:rPr>
              <w:t>Remark</w:t>
            </w:r>
          </w:p>
        </w:tc>
      </w:tr>
      <w:tr w:rsidR="00245196" w:rsidRPr="00084655" w14:paraId="671AC7EB"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7B98E09B" w14:textId="4DB4EB58" w:rsidR="00245196" w:rsidRDefault="00245196" w:rsidP="00DE79D5">
            <w:pPr>
              <w:pStyle w:val="texte1"/>
              <w:keepNext/>
              <w:keepLines/>
              <w:ind w:left="0"/>
              <w:rPr>
                <w:lang w:val="en-GB"/>
              </w:rPr>
            </w:pPr>
            <w:r>
              <w:rPr>
                <w:lang w:val="en-GB"/>
              </w:rPr>
              <w:t>3.</w:t>
            </w:r>
            <w:r w:rsidR="009D12DC">
              <w:rPr>
                <w:lang w:val="en-GB"/>
              </w:rPr>
              <w:t>1</w:t>
            </w:r>
          </w:p>
        </w:tc>
        <w:tc>
          <w:tcPr>
            <w:tcW w:w="1275" w:type="dxa"/>
            <w:tcBorders>
              <w:top w:val="single" w:sz="6" w:space="0" w:color="auto"/>
              <w:bottom w:val="single" w:sz="6" w:space="0" w:color="auto"/>
              <w:right w:val="single" w:sz="6" w:space="0" w:color="auto"/>
            </w:tcBorders>
          </w:tcPr>
          <w:p w14:paraId="32ED8E99" w14:textId="3A54A0F1" w:rsidR="00245196" w:rsidRDefault="009D12DC" w:rsidP="00DE79D5">
            <w:pPr>
              <w:pStyle w:val="texte1"/>
              <w:keepNext/>
              <w:keepLines/>
              <w:ind w:left="0"/>
              <w:rPr>
                <w:lang w:val="en-GB"/>
              </w:rPr>
            </w:pPr>
            <w:r>
              <w:rPr>
                <w:lang w:val="en-GB"/>
              </w:rPr>
              <w:t>21.5.2013</w:t>
            </w:r>
          </w:p>
        </w:tc>
        <w:tc>
          <w:tcPr>
            <w:tcW w:w="1701" w:type="dxa"/>
            <w:tcBorders>
              <w:top w:val="single" w:sz="6" w:space="0" w:color="auto"/>
              <w:bottom w:val="single" w:sz="6" w:space="0" w:color="auto"/>
              <w:right w:val="single" w:sz="6" w:space="0" w:color="auto"/>
            </w:tcBorders>
          </w:tcPr>
          <w:p w14:paraId="5BAF0C26" w14:textId="77777777" w:rsidR="00245196" w:rsidRDefault="00245196" w:rsidP="00DE79D5">
            <w:pPr>
              <w:pStyle w:val="texte1"/>
              <w:keepNext/>
              <w:keepLines/>
              <w:ind w:left="0"/>
              <w:rPr>
                <w:lang w:val="en-GB"/>
              </w:rPr>
            </w:pPr>
            <w:r>
              <w:rPr>
                <w:lang w:val="en-GB"/>
              </w:rPr>
              <w:t>Peter Roberts (Intersect)</w:t>
            </w:r>
          </w:p>
          <w:p w14:paraId="5E8459D3" w14:textId="6571FC66" w:rsidR="009D12DC" w:rsidRDefault="009D12DC" w:rsidP="00DE79D5">
            <w:pPr>
              <w:pStyle w:val="texte1"/>
              <w:keepNext/>
              <w:keepLines/>
              <w:ind w:left="0"/>
              <w:rPr>
                <w:lang w:val="en-GB"/>
              </w:rPr>
            </w:pPr>
            <w:r>
              <w:rPr>
                <w:lang w:val="en-GB"/>
              </w:rPr>
              <w:t>A. Hueni (UZH)</w:t>
            </w:r>
          </w:p>
        </w:tc>
        <w:tc>
          <w:tcPr>
            <w:tcW w:w="4820" w:type="dxa"/>
            <w:tcBorders>
              <w:top w:val="single" w:sz="6" w:space="0" w:color="auto"/>
              <w:bottom w:val="single" w:sz="6" w:space="0" w:color="auto"/>
              <w:right w:val="single" w:sz="6" w:space="0" w:color="auto"/>
            </w:tcBorders>
          </w:tcPr>
          <w:p w14:paraId="1676D01E" w14:textId="77777777" w:rsidR="00245196" w:rsidRDefault="00074453" w:rsidP="00074453">
            <w:pPr>
              <w:pStyle w:val="texte1"/>
              <w:keepNext/>
              <w:keepLines/>
              <w:ind w:left="0"/>
              <w:rPr>
                <w:lang w:val="en-GB"/>
              </w:rPr>
            </w:pPr>
            <w:r>
              <w:rPr>
                <w:lang w:val="en-GB"/>
              </w:rPr>
              <w:t>The Tutorial Chapter has been separated from the User Guide into its own document.</w:t>
            </w:r>
          </w:p>
        </w:tc>
      </w:tr>
      <w:tr w:rsidR="009A3B0F" w:rsidRPr="00084655" w14:paraId="598F3C28"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5AB96A41" w14:textId="6703A737" w:rsidR="009A3B0F" w:rsidRDefault="009A3B0F" w:rsidP="00DE79D5">
            <w:pPr>
              <w:pStyle w:val="texte1"/>
              <w:keepNext/>
              <w:keepLines/>
              <w:ind w:left="0"/>
              <w:rPr>
                <w:lang w:val="en-GB"/>
              </w:rPr>
            </w:pPr>
            <w:r>
              <w:rPr>
                <w:lang w:val="en-GB"/>
              </w:rPr>
              <w:t>3.2</w:t>
            </w:r>
          </w:p>
        </w:tc>
        <w:tc>
          <w:tcPr>
            <w:tcW w:w="1275" w:type="dxa"/>
            <w:tcBorders>
              <w:top w:val="single" w:sz="6" w:space="0" w:color="auto"/>
              <w:bottom w:val="single" w:sz="6" w:space="0" w:color="auto"/>
              <w:right w:val="single" w:sz="6" w:space="0" w:color="auto"/>
            </w:tcBorders>
          </w:tcPr>
          <w:p w14:paraId="162E3195" w14:textId="1232DD46" w:rsidR="009A3B0F" w:rsidRDefault="009A3B0F" w:rsidP="00DE79D5">
            <w:pPr>
              <w:pStyle w:val="texte1"/>
              <w:keepNext/>
              <w:keepLines/>
              <w:ind w:left="0"/>
              <w:rPr>
                <w:lang w:val="en-GB"/>
              </w:rPr>
            </w:pPr>
            <w:r>
              <w:rPr>
                <w:lang w:val="en-GB"/>
              </w:rPr>
              <w:t>11.06.2015</w:t>
            </w:r>
          </w:p>
        </w:tc>
        <w:tc>
          <w:tcPr>
            <w:tcW w:w="1701" w:type="dxa"/>
            <w:tcBorders>
              <w:top w:val="single" w:sz="6" w:space="0" w:color="auto"/>
              <w:bottom w:val="single" w:sz="6" w:space="0" w:color="auto"/>
              <w:right w:val="single" w:sz="6" w:space="0" w:color="auto"/>
            </w:tcBorders>
          </w:tcPr>
          <w:p w14:paraId="0530DF2C" w14:textId="1D4A912A" w:rsidR="009A3B0F" w:rsidRDefault="009A3B0F" w:rsidP="00DE79D5">
            <w:pPr>
              <w:pStyle w:val="texte1"/>
              <w:keepNext/>
              <w:keepLines/>
              <w:ind w:left="0"/>
              <w:rPr>
                <w:lang w:val="en-GB"/>
              </w:rPr>
            </w:pPr>
            <w:r>
              <w:rPr>
                <w:lang w:val="en-GB"/>
              </w:rPr>
              <w:t>A. Hueni (UZH)</w:t>
            </w:r>
          </w:p>
        </w:tc>
        <w:tc>
          <w:tcPr>
            <w:tcW w:w="4820" w:type="dxa"/>
            <w:tcBorders>
              <w:top w:val="single" w:sz="6" w:space="0" w:color="auto"/>
              <w:bottom w:val="single" w:sz="6" w:space="0" w:color="auto"/>
              <w:right w:val="single" w:sz="6" w:space="0" w:color="auto"/>
            </w:tcBorders>
          </w:tcPr>
          <w:p w14:paraId="3EEE5DBF" w14:textId="51D0598B" w:rsidR="009A3B0F" w:rsidRDefault="009A3B0F" w:rsidP="00074453">
            <w:pPr>
              <w:pStyle w:val="texte1"/>
              <w:keepNext/>
              <w:keepLines/>
              <w:ind w:left="0"/>
              <w:rPr>
                <w:lang w:val="en-GB"/>
              </w:rPr>
            </w:pPr>
            <w:r>
              <w:rPr>
                <w:lang w:val="en-GB"/>
              </w:rPr>
              <w:t>Update to note that the datalinks are also shown in the Metadata Editor and Spectral Reports.</w:t>
            </w:r>
          </w:p>
        </w:tc>
      </w:tr>
    </w:tbl>
    <w:p w14:paraId="261F3351" w14:textId="77777777" w:rsidR="00DC745E" w:rsidRDefault="00DC745E" w:rsidP="00365381">
      <w:pPr>
        <w:pStyle w:val="Body"/>
      </w:pPr>
    </w:p>
    <w:p w14:paraId="60ECB2CA" w14:textId="31AED8B1" w:rsidR="009D12DC" w:rsidRDefault="009D12DC" w:rsidP="009D12DC">
      <w:pPr>
        <w:pStyle w:val="Heading1"/>
      </w:pPr>
      <w:bookmarkStart w:id="104" w:name="_Toc295651014"/>
      <w:r>
        <w:lastRenderedPageBreak/>
        <w:t>References</w:t>
      </w:r>
      <w:bookmarkEnd w:id="104"/>
    </w:p>
    <w:p w14:paraId="7393D223" w14:textId="77777777" w:rsidR="009D12DC" w:rsidRDefault="009D12DC" w:rsidP="00365381">
      <w:pPr>
        <w:pStyle w:val="Body"/>
      </w:pPr>
    </w:p>
    <w:p w14:paraId="27C8D0F6" w14:textId="77777777" w:rsidR="00DC745E" w:rsidRDefault="00DC745E" w:rsidP="00365381">
      <w:pPr>
        <w:pStyle w:val="Body"/>
      </w:pPr>
    </w:p>
    <w:p w14:paraId="58012138" w14:textId="77777777" w:rsidR="00DC745E" w:rsidRPr="00DC745E" w:rsidRDefault="00DC745E" w:rsidP="00DC745E">
      <w:pPr>
        <w:pStyle w:val="Body"/>
        <w:ind w:left="0"/>
        <w:rPr>
          <w:rFonts w:ascii="Arial" w:hAnsi="Arial" w:cs="Arial"/>
          <w:noProof/>
          <w:sz w:val="20"/>
        </w:rPr>
      </w:pPr>
      <w:r>
        <w:fldChar w:fldCharType="begin"/>
      </w:r>
      <w:r>
        <w:instrText xml:space="preserve"> ADDIN EN.REFLIST </w:instrText>
      </w:r>
      <w:r>
        <w:fldChar w:fldCharType="separate"/>
      </w:r>
      <w:bookmarkStart w:id="105" w:name="_ENREF_1"/>
      <w:r w:rsidRPr="00DC745E">
        <w:rPr>
          <w:rFonts w:ascii="Arial" w:hAnsi="Arial" w:cs="Arial"/>
          <w:noProof/>
          <w:sz w:val="20"/>
        </w:rPr>
        <w:t xml:space="preserve">Schopfer, J., S. Dangel, et al. (2008). "The Improved Dual-view Field Goniometer System FIGOS." </w:t>
      </w:r>
      <w:r w:rsidRPr="00DC745E">
        <w:rPr>
          <w:rFonts w:ascii="Arial" w:hAnsi="Arial" w:cs="Arial"/>
          <w:noProof/>
          <w:sz w:val="20"/>
          <w:u w:val="single"/>
        </w:rPr>
        <w:t>Sensors</w:t>
      </w:r>
      <w:r w:rsidRPr="00DC745E">
        <w:rPr>
          <w:rFonts w:ascii="Arial" w:hAnsi="Arial" w:cs="Arial"/>
          <w:noProof/>
          <w:sz w:val="20"/>
        </w:rPr>
        <w:t xml:space="preserve"> </w:t>
      </w:r>
      <w:r w:rsidRPr="00DC745E">
        <w:rPr>
          <w:rFonts w:ascii="Arial" w:hAnsi="Arial" w:cs="Arial"/>
          <w:b/>
          <w:noProof/>
          <w:sz w:val="20"/>
        </w:rPr>
        <w:t>8</w:t>
      </w:r>
      <w:r w:rsidRPr="00DC745E">
        <w:rPr>
          <w:rFonts w:ascii="Arial" w:hAnsi="Arial" w:cs="Arial"/>
          <w:noProof/>
          <w:sz w:val="20"/>
        </w:rPr>
        <w:t>(8): 5120-5140.</w:t>
      </w:r>
    </w:p>
    <w:p w14:paraId="27C91A08" w14:textId="77777777" w:rsidR="00DC745E" w:rsidRPr="00DC745E" w:rsidRDefault="00DC745E" w:rsidP="00DC745E">
      <w:pPr>
        <w:pStyle w:val="Body"/>
        <w:ind w:left="720" w:hanging="720"/>
        <w:rPr>
          <w:rFonts w:ascii="Arial" w:hAnsi="Arial" w:cs="Arial"/>
          <w:noProof/>
          <w:sz w:val="20"/>
        </w:rPr>
      </w:pPr>
      <w:r w:rsidRPr="00DC745E">
        <w:rPr>
          <w:rFonts w:ascii="Arial" w:hAnsi="Arial" w:cs="Arial"/>
          <w:noProof/>
          <w:sz w:val="20"/>
        </w:rPr>
        <w:tab/>
      </w:r>
      <w:bookmarkEnd w:id="105"/>
    </w:p>
    <w:p w14:paraId="6A509874" w14:textId="3E644573" w:rsidR="00DC745E" w:rsidRDefault="00DC745E" w:rsidP="00DC745E">
      <w:pPr>
        <w:pStyle w:val="Body"/>
        <w:rPr>
          <w:noProof/>
        </w:rPr>
      </w:pPr>
    </w:p>
    <w:p w14:paraId="097464FB" w14:textId="26E996F2" w:rsidR="00571329" w:rsidRPr="00256F45" w:rsidRDefault="00DC745E" w:rsidP="00365381">
      <w:pPr>
        <w:pStyle w:val="Body"/>
      </w:pPr>
      <w:r>
        <w:fldChar w:fldCharType="end"/>
      </w:r>
    </w:p>
    <w:sectPr w:rsidR="00571329" w:rsidRPr="00256F45" w:rsidSect="00E47832">
      <w:headerReference w:type="default" r:id="rId87"/>
      <w:footerReference w:type="default" r:id="rId88"/>
      <w:headerReference w:type="first" r:id="rId89"/>
      <w:footerReference w:type="first" r:id="rId90"/>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04177" w14:textId="77777777" w:rsidR="0064146A" w:rsidRDefault="0064146A">
      <w:r>
        <w:separator/>
      </w:r>
    </w:p>
  </w:endnote>
  <w:endnote w:type="continuationSeparator" w:id="0">
    <w:p w14:paraId="2DDB416F" w14:textId="77777777" w:rsidR="0064146A" w:rsidRDefault="00641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Console">
    <w:panose1 w:val="020B060904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9CD67" w14:textId="77777777" w:rsidR="0064146A" w:rsidRDefault="0064146A"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6205A7">
      <w:rPr>
        <w:noProof/>
      </w:rPr>
      <w:t>SPECCHIO_Tutorial.docx</w:t>
    </w:r>
    <w:r>
      <w:rPr>
        <w:noProof/>
      </w:rPr>
      <w:fldChar w:fldCharType="end"/>
    </w:r>
  </w:p>
  <w:p w14:paraId="2659BAC4" w14:textId="734CA58B" w:rsidR="0064146A" w:rsidRDefault="0064146A"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6205A7">
      <w:rPr>
        <w:noProof/>
      </w:rPr>
      <w:t>3.2</w:t>
    </w:r>
    <w:r>
      <w:rPr>
        <w:noProof/>
      </w:rPr>
      <w:fldChar w:fldCharType="end"/>
    </w:r>
    <w:r>
      <w:t xml:space="preserve"> / </w:t>
    </w:r>
    <w:r>
      <w:fldChar w:fldCharType="begin"/>
    </w:r>
    <w:r>
      <w:instrText>REF DD</w:instrText>
    </w:r>
    <w:r>
      <w:fldChar w:fldCharType="separate"/>
    </w:r>
    <w:r w:rsidR="006205A7">
      <w:rPr>
        <w:noProof/>
      </w:rPr>
      <w:t>11.06.2015</w:t>
    </w:r>
    <w:r>
      <w:rPr>
        <w:noProof/>
      </w:rPr>
      <w:fldChar w:fldCharType="end"/>
    </w:r>
    <w:r>
      <w:tab/>
    </w:r>
    <w:r>
      <w:tab/>
      <w:t>Pag</w:t>
    </w:r>
    <w:r w:rsidRPr="008030FC">
      <w:t xml:space="preserve">e </w:t>
    </w:r>
    <w:r>
      <w:fldChar w:fldCharType="begin"/>
    </w:r>
    <w:r>
      <w:instrText>PAGE</w:instrText>
    </w:r>
    <w:r>
      <w:fldChar w:fldCharType="separate"/>
    </w:r>
    <w:r w:rsidR="006205A7">
      <w:rPr>
        <w:noProof/>
      </w:rPr>
      <w:t>1</w:t>
    </w:r>
    <w:r>
      <w:rPr>
        <w:noProof/>
      </w:rPr>
      <w:fldChar w:fldCharType="end"/>
    </w:r>
    <w:r w:rsidRPr="008030FC">
      <w:t xml:space="preserve"> </w:t>
    </w:r>
    <w:r>
      <w:t xml:space="preserve">of </w:t>
    </w:r>
    <w:r>
      <w:fldChar w:fldCharType="begin"/>
    </w:r>
    <w:r>
      <w:instrText xml:space="preserve">NUMPAGES </w:instrText>
    </w:r>
    <w:r>
      <w:fldChar w:fldCharType="separate"/>
    </w:r>
    <w:r w:rsidR="006205A7">
      <w:rPr>
        <w:noProof/>
      </w:rPr>
      <w:t>38</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1E93D" w14:textId="77777777" w:rsidR="0064146A" w:rsidRDefault="0064146A">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B918" w14:textId="77777777" w:rsidR="0064146A" w:rsidRDefault="0064146A">
      <w:r>
        <w:separator/>
      </w:r>
    </w:p>
  </w:footnote>
  <w:footnote w:type="continuationSeparator" w:id="0">
    <w:p w14:paraId="521DB9E1" w14:textId="77777777" w:rsidR="0064146A" w:rsidRDefault="0064146A">
      <w:r>
        <w:continuationSeparator/>
      </w:r>
    </w:p>
  </w:footnote>
  <w:footnote w:id="1">
    <w:p w14:paraId="510C8A37" w14:textId="77777777" w:rsidR="0064146A" w:rsidRPr="00D34E4F" w:rsidRDefault="0064146A">
      <w:pPr>
        <w:pStyle w:val="FootnoteText"/>
        <w:rPr>
          <w:lang w:val="en-US"/>
        </w:rPr>
      </w:pPr>
      <w:r>
        <w:rPr>
          <w:rStyle w:val="FootnoteReference"/>
        </w:rPr>
        <w:footnoteRef/>
      </w:r>
      <w:r>
        <w:t xml:space="preserve"> </w:t>
      </w:r>
      <w:r>
        <w:rPr>
          <w:lang w:val="en-US"/>
        </w:rPr>
        <w:t>The SPECCHIO Release Notes document details how to create a user account on the Online System.</w:t>
      </w:r>
    </w:p>
  </w:footnote>
  <w:footnote w:id="2">
    <w:p w14:paraId="5C8F25F1" w14:textId="49FD20A0" w:rsidR="0064146A" w:rsidRPr="00396761" w:rsidRDefault="0064146A">
      <w:pPr>
        <w:pStyle w:val="FootnoteText"/>
        <w:rPr>
          <w:lang w:val="en-US"/>
        </w:rPr>
      </w:pPr>
      <w:r>
        <w:rPr>
          <w:rStyle w:val="FootnoteReference"/>
        </w:rPr>
        <w:footnoteRef/>
      </w:r>
      <w:r>
        <w:t xml:space="preserve"> </w:t>
      </w:r>
      <w:r>
        <w:rPr>
          <w:lang w:val="en-US"/>
        </w:rPr>
        <w:t xml:space="preserve">Depending on your operating system, you may have to select </w:t>
      </w:r>
      <w:r w:rsidRPr="00084655">
        <w:t>‘Save to Disk’ in the</w:t>
      </w:r>
      <w:r>
        <w:t xml:space="preserve"> web browser context sensitive menu.</w:t>
      </w:r>
    </w:p>
  </w:footnote>
  <w:footnote w:id="3">
    <w:p w14:paraId="149370FB" w14:textId="00A7E309" w:rsidR="009D12DC" w:rsidRPr="009D12DC" w:rsidRDefault="009D12DC">
      <w:pPr>
        <w:pStyle w:val="FootnoteText"/>
        <w:rPr>
          <w:lang w:val="en-US"/>
        </w:rPr>
      </w:pPr>
      <w:r>
        <w:rPr>
          <w:rStyle w:val="FootnoteReference"/>
        </w:rPr>
        <w:footnoteRef/>
      </w:r>
      <w:r>
        <w:t xml:space="preserve"> Note: On MacOS 10.8 and higher the hemispherical radiance plot is not showing any data with the current 3D plotting library.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15836" w14:textId="77777777" w:rsidR="0064146A" w:rsidRDefault="0064146A"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6205A7" w:rsidRPr="006205A7">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006205A7">
      <w:fldChar w:fldCharType="begin"/>
    </w:r>
    <w:r w:rsidR="006205A7">
      <w:instrText xml:space="preserve"> REF DOC_TITLE \* CHARFORMAT </w:instrText>
    </w:r>
    <w:r w:rsidR="006205A7">
      <w:fldChar w:fldCharType="separate"/>
    </w:r>
    <w:r w:rsidR="006205A7">
      <w:t>Tutorial</w:t>
    </w:r>
    <w:r w:rsidR="006205A7">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56FA0" w14:textId="77777777" w:rsidR="0064146A" w:rsidRDefault="0064146A">
    <w:pPr>
      <w:framePr w:w="3255" w:h="992" w:wrap="notBeside" w:vAnchor="text" w:hAnchor="margin" w:y="1"/>
    </w:pPr>
  </w:p>
  <w:p w14:paraId="2048429D" w14:textId="77777777" w:rsidR="0064146A" w:rsidRDefault="0064146A">
    <w:pPr>
      <w:framePr w:w="3255" w:h="992" w:wrap="notBeside" w:vAnchor="text" w:hAnchor="margin" w:y="1"/>
    </w:pPr>
  </w:p>
  <w:p w14:paraId="0F3053AF" w14:textId="77777777" w:rsidR="0064146A" w:rsidRDefault="0064146A">
    <w:pPr>
      <w:rPr>
        <w:sz w:val="28"/>
        <w:szCs w:val="28"/>
      </w:rPr>
    </w:pPr>
    <w:r>
      <w:rPr>
        <w:sz w:val="28"/>
        <w:szCs w:val="28"/>
      </w:rPr>
      <w:t>Remote Sensing Laboratories</w:t>
    </w:r>
  </w:p>
  <w:p w14:paraId="4C072176" w14:textId="77777777" w:rsidR="0064146A" w:rsidRDefault="0064146A">
    <w:pPr>
      <w:rPr>
        <w:sz w:val="28"/>
        <w:szCs w:val="28"/>
      </w:rPr>
    </w:pPr>
    <w:r>
      <w:rPr>
        <w:sz w:val="28"/>
        <w:szCs w:val="28"/>
      </w:rPr>
      <w:t>Department of Geography</w:t>
    </w:r>
  </w:p>
  <w:p w14:paraId="489B913F" w14:textId="77777777" w:rsidR="0064146A" w:rsidRPr="00192611" w:rsidRDefault="0064146A">
    <w:pPr>
      <w:rPr>
        <w:sz w:val="28"/>
        <w:szCs w:val="28"/>
      </w:rPr>
    </w:pPr>
    <w:r>
      <w:rPr>
        <w:sz w:val="28"/>
        <w:szCs w:val="28"/>
      </w:rPr>
      <w:t>University of Zurich</w:t>
    </w:r>
  </w:p>
  <w:p w14:paraId="131FEE83" w14:textId="77777777" w:rsidR="0064146A" w:rsidRDefault="0064146A">
    <w:pPr>
      <w:rPr>
        <w:sz w:val="36"/>
      </w:rPr>
    </w:pPr>
  </w:p>
  <w:p w14:paraId="4B0DDC26" w14:textId="77777777" w:rsidR="0064146A" w:rsidRDefault="0064146A">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6205A7" w:rsidRPr="006205A7">
      <w:rPr>
        <w:b/>
        <w:noProof/>
      </w:rPr>
      <w:t>SPECCHIO</w:t>
    </w:r>
    <w:r>
      <w:rPr>
        <w:b/>
        <w:noProof/>
      </w:rPr>
      <w:fldChar w:fldCharType="end"/>
    </w:r>
  </w:p>
  <w:p w14:paraId="6DC37F5C" w14:textId="77777777" w:rsidR="0064146A" w:rsidRDefault="0064146A">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nsid w:val="652C1021"/>
    <w:multiLevelType w:val="hybridMultilevel"/>
    <w:tmpl w:val="DBE2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1"/>
  </w:num>
  <w:num w:numId="5">
    <w:abstractNumId w:val="22"/>
  </w:num>
  <w:num w:numId="6">
    <w:abstractNumId w:val="2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 w:numId="29">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0svr2tdvgevw2ned2pb5tt5ur5tdf0savr9s&quot;&gt;RemoteSensingReferences-Converted&lt;record-ids&gt;&lt;item&gt;329&lt;/item&gt;&lt;/record-ids&gt;&lt;/item&gt;&lt;/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C0B"/>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3AF"/>
    <w:rsid w:val="000B187D"/>
    <w:rsid w:val="000B2148"/>
    <w:rsid w:val="000B2A90"/>
    <w:rsid w:val="000B40E5"/>
    <w:rsid w:val="000B723E"/>
    <w:rsid w:val="000C0B06"/>
    <w:rsid w:val="000C3727"/>
    <w:rsid w:val="000C4344"/>
    <w:rsid w:val="000C5874"/>
    <w:rsid w:val="000C7DFA"/>
    <w:rsid w:val="000D0BD0"/>
    <w:rsid w:val="000D6B77"/>
    <w:rsid w:val="000E3E59"/>
    <w:rsid w:val="000E40B8"/>
    <w:rsid w:val="000E7DFA"/>
    <w:rsid w:val="000F1F04"/>
    <w:rsid w:val="000F2CE6"/>
    <w:rsid w:val="000F2D03"/>
    <w:rsid w:val="000F38DD"/>
    <w:rsid w:val="000F4192"/>
    <w:rsid w:val="000F5133"/>
    <w:rsid w:val="001022C2"/>
    <w:rsid w:val="001034D0"/>
    <w:rsid w:val="00103802"/>
    <w:rsid w:val="00103D92"/>
    <w:rsid w:val="00104037"/>
    <w:rsid w:val="001043BF"/>
    <w:rsid w:val="00104909"/>
    <w:rsid w:val="00104C68"/>
    <w:rsid w:val="00105693"/>
    <w:rsid w:val="00106B3F"/>
    <w:rsid w:val="00106BCD"/>
    <w:rsid w:val="0010754F"/>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41"/>
    <w:rsid w:val="001572A2"/>
    <w:rsid w:val="00157B6F"/>
    <w:rsid w:val="00161874"/>
    <w:rsid w:val="00163196"/>
    <w:rsid w:val="0016361D"/>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1F45"/>
    <w:rsid w:val="001C27AF"/>
    <w:rsid w:val="001C312D"/>
    <w:rsid w:val="001C5A74"/>
    <w:rsid w:val="001C6618"/>
    <w:rsid w:val="001D236D"/>
    <w:rsid w:val="001D26D4"/>
    <w:rsid w:val="001D4186"/>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94"/>
    <w:rsid w:val="00277EAA"/>
    <w:rsid w:val="00280BF8"/>
    <w:rsid w:val="00281427"/>
    <w:rsid w:val="0028286B"/>
    <w:rsid w:val="00283170"/>
    <w:rsid w:val="00284DC7"/>
    <w:rsid w:val="0028586C"/>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07F5"/>
    <w:rsid w:val="002E1EF5"/>
    <w:rsid w:val="002E2195"/>
    <w:rsid w:val="002E2FCF"/>
    <w:rsid w:val="002E3320"/>
    <w:rsid w:val="002E478E"/>
    <w:rsid w:val="002E79AF"/>
    <w:rsid w:val="002F155E"/>
    <w:rsid w:val="002F3529"/>
    <w:rsid w:val="002F3B8E"/>
    <w:rsid w:val="002F47D9"/>
    <w:rsid w:val="002F5F99"/>
    <w:rsid w:val="00300FF1"/>
    <w:rsid w:val="003021E7"/>
    <w:rsid w:val="00305207"/>
    <w:rsid w:val="00306258"/>
    <w:rsid w:val="0030705E"/>
    <w:rsid w:val="003136C9"/>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143"/>
    <w:rsid w:val="00350C84"/>
    <w:rsid w:val="00351CC1"/>
    <w:rsid w:val="00353125"/>
    <w:rsid w:val="00355DEE"/>
    <w:rsid w:val="00356BA2"/>
    <w:rsid w:val="003579B4"/>
    <w:rsid w:val="00360D13"/>
    <w:rsid w:val="00362A26"/>
    <w:rsid w:val="00363277"/>
    <w:rsid w:val="00364FF6"/>
    <w:rsid w:val="00365279"/>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207"/>
    <w:rsid w:val="0039380A"/>
    <w:rsid w:val="0039469A"/>
    <w:rsid w:val="00395E91"/>
    <w:rsid w:val="003963DF"/>
    <w:rsid w:val="00396761"/>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D7625"/>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52C"/>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3DFA"/>
    <w:rsid w:val="00547F47"/>
    <w:rsid w:val="005504A7"/>
    <w:rsid w:val="00553C61"/>
    <w:rsid w:val="00555090"/>
    <w:rsid w:val="00555DB3"/>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59A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0771"/>
    <w:rsid w:val="005C4A9F"/>
    <w:rsid w:val="005C51AF"/>
    <w:rsid w:val="005C5F65"/>
    <w:rsid w:val="005C6A98"/>
    <w:rsid w:val="005D0F20"/>
    <w:rsid w:val="005D2792"/>
    <w:rsid w:val="005D455F"/>
    <w:rsid w:val="005D5EBE"/>
    <w:rsid w:val="005D7D09"/>
    <w:rsid w:val="005E1014"/>
    <w:rsid w:val="005E3847"/>
    <w:rsid w:val="005E3F63"/>
    <w:rsid w:val="005E5C9A"/>
    <w:rsid w:val="005E5DF0"/>
    <w:rsid w:val="005E66DA"/>
    <w:rsid w:val="005F1B81"/>
    <w:rsid w:val="005F48C4"/>
    <w:rsid w:val="006018AC"/>
    <w:rsid w:val="00604510"/>
    <w:rsid w:val="00606196"/>
    <w:rsid w:val="0061012D"/>
    <w:rsid w:val="00612627"/>
    <w:rsid w:val="006205A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4146A"/>
    <w:rsid w:val="0064418E"/>
    <w:rsid w:val="00650975"/>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3FE4"/>
    <w:rsid w:val="00704776"/>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0E8E"/>
    <w:rsid w:val="0074641B"/>
    <w:rsid w:val="00746914"/>
    <w:rsid w:val="00746BC8"/>
    <w:rsid w:val="0074749A"/>
    <w:rsid w:val="007521AC"/>
    <w:rsid w:val="00755DF8"/>
    <w:rsid w:val="00756DC2"/>
    <w:rsid w:val="007576C5"/>
    <w:rsid w:val="00763F24"/>
    <w:rsid w:val="0076705D"/>
    <w:rsid w:val="007674AF"/>
    <w:rsid w:val="00771EE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07F4"/>
    <w:rsid w:val="00802E63"/>
    <w:rsid w:val="008030FC"/>
    <w:rsid w:val="00804C10"/>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2D"/>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80773"/>
    <w:rsid w:val="00882459"/>
    <w:rsid w:val="00883C59"/>
    <w:rsid w:val="00883EFC"/>
    <w:rsid w:val="00884B44"/>
    <w:rsid w:val="00885422"/>
    <w:rsid w:val="00887779"/>
    <w:rsid w:val="008906D5"/>
    <w:rsid w:val="00892C2A"/>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3C82"/>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437"/>
    <w:rsid w:val="008F0F80"/>
    <w:rsid w:val="008F153A"/>
    <w:rsid w:val="008F2BEE"/>
    <w:rsid w:val="008F409F"/>
    <w:rsid w:val="008F4A66"/>
    <w:rsid w:val="008F5EC8"/>
    <w:rsid w:val="008F6155"/>
    <w:rsid w:val="008F7525"/>
    <w:rsid w:val="00900805"/>
    <w:rsid w:val="00900C4D"/>
    <w:rsid w:val="00902ED4"/>
    <w:rsid w:val="009070A4"/>
    <w:rsid w:val="00914725"/>
    <w:rsid w:val="00916CBE"/>
    <w:rsid w:val="009215A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336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3B0F"/>
    <w:rsid w:val="009A5BBE"/>
    <w:rsid w:val="009B1029"/>
    <w:rsid w:val="009B139C"/>
    <w:rsid w:val="009B58A3"/>
    <w:rsid w:val="009B73BB"/>
    <w:rsid w:val="009C34A9"/>
    <w:rsid w:val="009C478F"/>
    <w:rsid w:val="009D12DC"/>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4EAC"/>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B74"/>
    <w:rsid w:val="00A83C86"/>
    <w:rsid w:val="00A84858"/>
    <w:rsid w:val="00A84EA9"/>
    <w:rsid w:val="00A855D7"/>
    <w:rsid w:val="00A859F2"/>
    <w:rsid w:val="00A863FC"/>
    <w:rsid w:val="00A87C78"/>
    <w:rsid w:val="00A910C2"/>
    <w:rsid w:val="00A924E3"/>
    <w:rsid w:val="00A930A1"/>
    <w:rsid w:val="00A930F9"/>
    <w:rsid w:val="00A93CFC"/>
    <w:rsid w:val="00A93F70"/>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107F"/>
    <w:rsid w:val="00AD7DC6"/>
    <w:rsid w:val="00AE0AA7"/>
    <w:rsid w:val="00AE5E75"/>
    <w:rsid w:val="00AE7011"/>
    <w:rsid w:val="00AE7034"/>
    <w:rsid w:val="00AF0D99"/>
    <w:rsid w:val="00AF18AE"/>
    <w:rsid w:val="00AF2B93"/>
    <w:rsid w:val="00AF35D7"/>
    <w:rsid w:val="00AF572A"/>
    <w:rsid w:val="00AF5843"/>
    <w:rsid w:val="00AF6F5F"/>
    <w:rsid w:val="00B00687"/>
    <w:rsid w:val="00B0592C"/>
    <w:rsid w:val="00B07F17"/>
    <w:rsid w:val="00B11938"/>
    <w:rsid w:val="00B1220E"/>
    <w:rsid w:val="00B124C4"/>
    <w:rsid w:val="00B14060"/>
    <w:rsid w:val="00B14219"/>
    <w:rsid w:val="00B14507"/>
    <w:rsid w:val="00B153B3"/>
    <w:rsid w:val="00B302FC"/>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4D3F"/>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6E35"/>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16FD"/>
    <w:rsid w:val="00C7255F"/>
    <w:rsid w:val="00C73A8E"/>
    <w:rsid w:val="00C82A81"/>
    <w:rsid w:val="00C83101"/>
    <w:rsid w:val="00C86DD9"/>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697D"/>
    <w:rsid w:val="00CA7400"/>
    <w:rsid w:val="00CA7565"/>
    <w:rsid w:val="00CB191B"/>
    <w:rsid w:val="00CB1FEC"/>
    <w:rsid w:val="00CB28A6"/>
    <w:rsid w:val="00CB32BA"/>
    <w:rsid w:val="00CB39EE"/>
    <w:rsid w:val="00CB4748"/>
    <w:rsid w:val="00CB5B33"/>
    <w:rsid w:val="00CB5C40"/>
    <w:rsid w:val="00CB7B75"/>
    <w:rsid w:val="00CC08ED"/>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8D5"/>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4E4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7996"/>
    <w:rsid w:val="00DA189D"/>
    <w:rsid w:val="00DA24F7"/>
    <w:rsid w:val="00DA2F77"/>
    <w:rsid w:val="00DA4931"/>
    <w:rsid w:val="00DA4DBD"/>
    <w:rsid w:val="00DA5322"/>
    <w:rsid w:val="00DA6DBD"/>
    <w:rsid w:val="00DA70D7"/>
    <w:rsid w:val="00DA78FC"/>
    <w:rsid w:val="00DA7E70"/>
    <w:rsid w:val="00DB0F4A"/>
    <w:rsid w:val="00DB127A"/>
    <w:rsid w:val="00DB5CD4"/>
    <w:rsid w:val="00DB6C9B"/>
    <w:rsid w:val="00DB790B"/>
    <w:rsid w:val="00DC15DA"/>
    <w:rsid w:val="00DC1E70"/>
    <w:rsid w:val="00DC3EFF"/>
    <w:rsid w:val="00DC4705"/>
    <w:rsid w:val="00DC745E"/>
    <w:rsid w:val="00DD05B2"/>
    <w:rsid w:val="00DD1AAB"/>
    <w:rsid w:val="00DD3363"/>
    <w:rsid w:val="00DD4F3E"/>
    <w:rsid w:val="00DD57E2"/>
    <w:rsid w:val="00DE1117"/>
    <w:rsid w:val="00DE17CC"/>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3C39"/>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E4D"/>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4f3ec,#dbe5f1,#c4cdfc,#b8cce4,#00863d"/>
    </o:shapedefaults>
    <o:shapelayout v:ext="edit">
      <o:idmap v:ext="edit" data="1"/>
    </o:shapelayout>
  </w:shapeDefaults>
  <w:decimalSymbol w:val="."/>
  <w:listSeparator w:val=","/>
  <w14:docId w14:val="0724B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hyperlink" Target="http://www.specchio.ch" TargetMode="External"/><Relationship Id="rId13" Type="http://schemas.openxmlformats.org/officeDocument/2006/relationships/hyperlink" Target="https://github.com/IntersectAustralia/dc10" TargetMode="External"/><Relationship Id="rId14" Type="http://schemas.openxmlformats.org/officeDocument/2006/relationships/hyperlink" Target="http://www.specchio.ch" TargetMode="External"/><Relationship Id="rId15" Type="http://schemas.openxmlformats.org/officeDocument/2006/relationships/image" Target="media/image3.png"/><Relationship Id="rId16" Type="http://schemas.openxmlformats.org/officeDocument/2006/relationships/hyperlink" Target="http://specchio.ch/tutorial_data.php"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jpe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90" Type="http://schemas.openxmlformats.org/officeDocument/2006/relationships/footer" Target="footer2.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601DB731-6CCC-8140-AA47-DD1535F9FF76}">
  <ds:schemaRefs>
    <ds:schemaRef ds:uri="http://schemas.openxmlformats.org/officeDocument/2006/bibliography"/>
  </ds:schemaRefs>
</ds:datastoreItem>
</file>

<file path=customXml/itemProps2.xml><?xml version="1.0" encoding="utf-8"?>
<ds:datastoreItem xmlns:ds="http://schemas.openxmlformats.org/officeDocument/2006/customXml" ds:itemID="{1B71E18E-F7E7-F844-B423-C6F543C9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\MSOFFICE\Templates\SARA_Atx_SRS_V01.dot</Template>
  <TotalTime>13605</TotalTime>
  <Pages>38</Pages>
  <Words>6119</Words>
  <Characters>34880</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ITPM-System</vt:lpstr>
    </vt:vector>
  </TitlesOfParts>
  <Company>atraxis</Company>
  <LinksUpToDate>false</LinksUpToDate>
  <CharactersWithSpaces>40918</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Andy Hueni</cp:lastModifiedBy>
  <cp:revision>140</cp:revision>
  <cp:lastPrinted>2015-06-11T12:08:00Z</cp:lastPrinted>
  <dcterms:created xsi:type="dcterms:W3CDTF">2012-05-02T12:22:00Z</dcterms:created>
  <dcterms:modified xsi:type="dcterms:W3CDTF">2015-06-11T12:08:00Z</dcterms:modified>
</cp:coreProperties>
</file>